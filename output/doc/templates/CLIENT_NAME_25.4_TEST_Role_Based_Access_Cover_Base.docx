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934D" w14:textId="77777777" w:rsidR="004457F0" w:rsidRDefault="004457F0" w:rsidP="004457F0">
      <w:pPr>
        <w:pStyle w:val="Header"/>
        <w:tabs>
          <w:tab w:val="clear" w:pos="4320"/>
        </w:tabs>
        <w:rPr>
          <w:rFonts w:eastAsiaTheme="majorEastAsia" w:cstheme="majorBidi"/>
          <w:caps/>
          <w:color w:val="FFB450"/>
          <w:spacing w:val="-15"/>
          <w:sz w:val="72"/>
          <w:szCs w:val="72"/>
        </w:rPr>
      </w:pPr>
      <w:bookmarkStart w:id="0" w:name="_DV_C137"/>
      <w:bookmarkStart w:id="1" w:name="_Toc98570537"/>
      <w:r w:rsidRPr="00681BB1">
        <w:rPr>
          <w:noProof/>
        </w:rPr>
        <w:drawing>
          <wp:anchor distT="0" distB="0" distL="114300" distR="114300" simplePos="0" relativeHeight="251658240" behindDoc="0" locked="0" layoutInCell="1" allowOverlap="1" wp14:anchorId="7DDFB0AD" wp14:editId="0989CA06">
            <wp:simplePos x="0" y="0"/>
            <wp:positionH relativeFrom="column">
              <wp:posOffset>-9525</wp:posOffset>
            </wp:positionH>
            <wp:positionV relativeFrom="paragraph">
              <wp:posOffset>85090</wp:posOffset>
            </wp:positionV>
            <wp:extent cx="1381125" cy="930910"/>
            <wp:effectExtent l="0" t="0" r="0" b="2540"/>
            <wp:wrapSquare wrapText="bothSides"/>
            <wp:docPr id="2026054985" name="Picture 4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54985" name="Picture 4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eastAsiaTheme="majorEastAsia" w:cstheme="majorBidi"/>
          <w:caps/>
          <w:color w:val="FFB450"/>
          <w:spacing w:val="-15"/>
          <w:sz w:val="72"/>
          <w:szCs w:val="72"/>
        </w:rPr>
        <w:id w:val="-672789854"/>
        <w:docPartObj>
          <w:docPartGallery w:val="Cover Pages"/>
          <w:docPartUnique/>
        </w:docPartObj>
      </w:sdtPr>
      <w:sdtEndPr>
        <w:rPr>
          <w:rFonts w:eastAsiaTheme="minorEastAsia" w:cstheme="minorBidi"/>
          <w:b/>
          <w:bCs/>
          <w:caps w:val="0"/>
          <w:color w:val="auto"/>
          <w:spacing w:val="0"/>
          <w:sz w:val="36"/>
          <w:szCs w:val="36"/>
        </w:rPr>
      </w:sdtEndPr>
      <w:sdtContent>
        <w:p w14:paraId="3A6F8AB0" w14:textId="6E6A67C6" w:rsidR="004457F0" w:rsidRDefault="004457F0" w:rsidP="004457F0">
          <w:pPr>
            <w:pStyle w:val="Header"/>
            <w:tabs>
              <w:tab w:val="clear" w:pos="4320"/>
            </w:tabs>
          </w:pPr>
        </w:p>
        <w:p w14:paraId="64285EEC" w14:textId="77777777" w:rsidR="004457F0" w:rsidRPr="001638B7" w:rsidRDefault="004457F0" w:rsidP="004457F0">
          <w:pPr>
            <w:pStyle w:val="Header"/>
            <w:tabs>
              <w:tab w:val="clear" w:pos="4320"/>
            </w:tabs>
          </w:pPr>
          <w:r w:rsidRPr="001638B7">
            <w:tab/>
          </w:r>
        </w:p>
        <w:p w14:paraId="2A0B73CD" w14:textId="701D468F" w:rsidR="00DA49D2" w:rsidRPr="00DA49D2" w:rsidRDefault="00546345" w:rsidP="00DA49D2">
          <w:pPr>
            <w:pStyle w:val="Title"/>
          </w:pPr>
          <w:r>
            <w:t>ROLE-BASED</w:t>
          </w:r>
          <w:r w:rsidR="00E77EB8">
            <w:t xml:space="preserve"> ACCESS TESTING</w:t>
          </w:r>
          <w:r w:rsidR="005723E5">
            <w:t xml:space="preserve"> on release 26</w:t>
          </w:r>
          <w:r w:rsidR="00DA49D2">
            <w:t xml:space="preserve"> – </w:t>
          </w:r>
          <w:r w:rsidR="002B4537">
            <w:t>CLIENT_NAME</w:t>
          </w:r>
          <w:r w:rsidR="00DA49D2">
            <w:t xml:space="preserve"> cis </w:t>
          </w:r>
          <w:r w:rsidR="006C37C1">
            <w:t>TEST</w:t>
          </w:r>
          <w:r w:rsidR="00DA49D2">
            <w:t xml:space="preserve"> 25.4</w:t>
          </w:r>
        </w:p>
        <w:p w14:paraId="51ED2EA0" w14:textId="77777777" w:rsidR="005926EA" w:rsidRDefault="004457F0" w:rsidP="005926EA">
          <w:pPr>
            <w:jc w:val="center"/>
          </w:pPr>
          <w:r>
            <w:t>_____________________________________________________________________________________</w:t>
          </w:r>
          <w:r>
            <w:rPr>
              <w:highlight w:val="green"/>
            </w:rPr>
            <w:br w:type="textWrapping" w:clear="all"/>
          </w:r>
        </w:p>
        <w:p w14:paraId="3CFA8288" w14:textId="5C575270" w:rsidR="004457F0" w:rsidRPr="0038311F" w:rsidRDefault="00967CEF" w:rsidP="005926EA">
          <w:pPr>
            <w:jc w:val="center"/>
          </w:pPr>
          <w:r>
            <w:rPr>
              <w:noProof/>
            </w:rPr>
            <w:drawing>
              <wp:inline distT="0" distB="0" distL="0" distR="0" wp14:anchorId="17A13F4B" wp14:editId="7BC8AB0F">
                <wp:extent cx="3048000" cy="1628775"/>
                <wp:effectExtent l="0" t="0" r="0" b="9525"/>
                <wp:docPr id="16266765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0" cy="162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16E7432" w14:textId="52C04FF6" w:rsidR="004457F0" w:rsidRDefault="004457F0" w:rsidP="004457F0">
          <w:pPr>
            <w:pStyle w:val="Title"/>
            <w:rPr>
              <w:rFonts w:cstheme="minorHAnsi"/>
              <w:b/>
              <w:bCs/>
              <w:spacing w:val="0"/>
              <w:sz w:val="36"/>
              <w:u w:color="185E8F"/>
            </w:rPr>
          </w:pPr>
          <w:r w:rsidRPr="00AC3020">
            <w:rPr>
              <w:rFonts w:cstheme="minorHAnsi"/>
              <w:b/>
              <w:bCs/>
              <w:spacing w:val="0"/>
              <w:sz w:val="36"/>
              <w:u w:color="185E8F"/>
            </w:rPr>
            <w:br w:type="page"/>
          </w:r>
        </w:p>
        <w:sdt>
          <w:sdtPr>
            <w:rPr>
              <w:rFonts w:eastAsiaTheme="minorEastAsia" w:cstheme="minorBidi"/>
              <w:color w:val="auto"/>
              <w:sz w:val="22"/>
              <w:szCs w:val="22"/>
            </w:rPr>
            <w:id w:val="590204942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56C855F" w14:textId="77777777" w:rsidR="004457F0" w:rsidRDefault="004457F0" w:rsidP="004457F0">
              <w:pPr>
                <w:pStyle w:val="TOCHeading"/>
              </w:pPr>
              <w:r>
                <w:t>Table of Contents</w:t>
              </w:r>
            </w:p>
            <w:p w14:paraId="54E71583" w14:textId="2B41CFDF" w:rsidR="006E11C6" w:rsidRDefault="004457F0">
              <w:pPr>
                <w:pStyle w:val="TOC1"/>
                <w:rPr>
                  <w:rFonts w:asciiTheme="minorHAnsi" w:hAnsiTheme="minorHAnsi"/>
                  <w:b w:val="0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2862660" w:history="1">
                <w:r w:rsidR="006E11C6" w:rsidRPr="00AC2920">
                  <w:rPr>
                    <w:rStyle w:val="Hyperlink"/>
                    <w:noProof/>
                  </w:rPr>
                  <w:t>Document Versions</w:t>
                </w:r>
                <w:r w:rsidR="006E11C6">
                  <w:rPr>
                    <w:noProof/>
                    <w:webHidden/>
                  </w:rPr>
                  <w:tab/>
                </w:r>
                <w:r w:rsidR="006E11C6">
                  <w:rPr>
                    <w:noProof/>
                    <w:webHidden/>
                  </w:rPr>
                  <w:fldChar w:fldCharType="begin"/>
                </w:r>
                <w:r w:rsidR="006E11C6">
                  <w:rPr>
                    <w:noProof/>
                    <w:webHidden/>
                  </w:rPr>
                  <w:instrText xml:space="preserve"> PAGEREF _Toc232862660 \h </w:instrText>
                </w:r>
                <w:r w:rsidR="006E11C6">
                  <w:rPr>
                    <w:noProof/>
                    <w:webHidden/>
                  </w:rPr>
                </w:r>
                <w:r w:rsidR="006E11C6">
                  <w:rPr>
                    <w:noProof/>
                    <w:webHidden/>
                  </w:rPr>
                  <w:fldChar w:fldCharType="separate"/>
                </w:r>
                <w:r w:rsidR="006E11C6">
                  <w:rPr>
                    <w:noProof/>
                    <w:webHidden/>
                  </w:rPr>
                  <w:t>1</w:t>
                </w:r>
                <w:r w:rsidR="006E11C6">
                  <w:rPr>
                    <w:noProof/>
                    <w:webHidden/>
                  </w:rPr>
                  <w:fldChar w:fldCharType="end"/>
                </w:r>
              </w:hyperlink>
            </w:p>
            <w:p w14:paraId="40311E3A" w14:textId="568FD7FF" w:rsidR="006E11C6" w:rsidRDefault="006E11C6">
              <w:pPr>
                <w:pStyle w:val="TOC1"/>
                <w:rPr>
                  <w:rFonts w:asciiTheme="minorHAnsi" w:hAnsiTheme="minorHAnsi"/>
                  <w:b w:val="0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2862661" w:history="1">
                <w:r w:rsidRPr="00AC2920">
                  <w:rPr>
                    <w:rStyle w:val="Hyperlink"/>
                    <w:noProof/>
                  </w:rPr>
                  <w:t>Test Script: Role-Based Access Testing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_Toc232862661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617688" w14:textId="234392A8" w:rsidR="006E11C6" w:rsidRDefault="006E11C6">
              <w:pPr>
                <w:pStyle w:val="TOC2"/>
                <w:rPr>
                  <w:rFonts w:asciiTheme="minorHAnsi" w:hAnsiTheme="minorHAnsi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2862662" w:history="1">
                <w:r w:rsidRPr="00AC2920">
                  <w:rPr>
                    <w:rStyle w:val="Hyperlink"/>
                    <w:noProof/>
                  </w:rPr>
                  <w:t>Test Case – Role-Based Access Testing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_Toc232862662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0D029E" w14:textId="1C24BEEC" w:rsidR="006E11C6" w:rsidRDefault="006E11C6">
              <w:pPr>
                <w:pStyle w:val="TOC3"/>
                <w:tabs>
                  <w:tab w:val="right" w:leader="underscore" w:pos="8720"/>
                </w:tabs>
                <w:rPr>
                  <w:rFonts w:asciiTheme="minorHAnsi" w:hAnsiTheme="minorHAnsi"/>
                  <w:i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2862663" w:history="1">
                <w:r w:rsidRPr="00AC2920">
                  <w:rPr>
                    <w:rStyle w:val="Hyperlink"/>
                    <w:noProof/>
                  </w:rPr>
                  <w:t>Batch User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_Toc232862663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2A3E9D" w14:textId="19F97B3D" w:rsidR="006E11C6" w:rsidRDefault="006E11C6">
              <w:pPr>
                <w:pStyle w:val="TOC3"/>
                <w:tabs>
                  <w:tab w:val="right" w:leader="underscore" w:pos="8720"/>
                </w:tabs>
                <w:rPr>
                  <w:rFonts w:asciiTheme="minorHAnsi" w:hAnsiTheme="minorHAnsi"/>
                  <w:i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2862664" w:history="1">
                <w:r w:rsidRPr="00AC2920">
                  <w:rPr>
                    <w:rStyle w:val="Hyperlink"/>
                    <w:noProof/>
                  </w:rPr>
                  <w:t>Billing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_Toc232862664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B0F75B" w14:textId="0C60CDDA" w:rsidR="006E11C6" w:rsidRDefault="006E11C6">
              <w:pPr>
                <w:pStyle w:val="TOC3"/>
                <w:tabs>
                  <w:tab w:val="right" w:leader="underscore" w:pos="8720"/>
                </w:tabs>
                <w:rPr>
                  <w:rFonts w:asciiTheme="minorHAnsi" w:hAnsiTheme="minorHAnsi"/>
                  <w:i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2862665" w:history="1">
                <w:r w:rsidRPr="00AC2920">
                  <w:rPr>
                    <w:rStyle w:val="Hyperlink"/>
                    <w:noProof/>
                  </w:rPr>
                  <w:t>Cashiers/Payment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_Toc232862665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0E5498" w14:textId="5A206572" w:rsidR="006E11C6" w:rsidRDefault="006E11C6">
              <w:pPr>
                <w:pStyle w:val="TOC3"/>
                <w:tabs>
                  <w:tab w:val="right" w:leader="underscore" w:pos="8720"/>
                </w:tabs>
                <w:rPr>
                  <w:rFonts w:asciiTheme="minorHAnsi" w:hAnsiTheme="minorHAnsi"/>
                  <w:i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2862666" w:history="1">
                <w:r w:rsidRPr="00AC2920">
                  <w:rPr>
                    <w:rStyle w:val="Hyperlink"/>
                    <w:noProof/>
                  </w:rPr>
                  <w:t>Credit &amp; Collections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_Toc232862666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D032D8" w14:textId="72E60773" w:rsidR="006E11C6" w:rsidRDefault="006E11C6">
              <w:pPr>
                <w:pStyle w:val="TOC3"/>
                <w:tabs>
                  <w:tab w:val="right" w:leader="underscore" w:pos="8720"/>
                </w:tabs>
                <w:rPr>
                  <w:rFonts w:asciiTheme="minorHAnsi" w:hAnsiTheme="minorHAnsi"/>
                  <w:i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2862667" w:history="1">
                <w:r w:rsidRPr="00AC2920">
                  <w:rPr>
                    <w:rStyle w:val="Hyperlink"/>
                    <w:noProof/>
                  </w:rPr>
                  <w:t>Customer Service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_Toc232862667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3B6A54" w14:textId="3426A366" w:rsidR="006E11C6" w:rsidRDefault="006E11C6">
              <w:pPr>
                <w:pStyle w:val="TOC3"/>
                <w:tabs>
                  <w:tab w:val="right" w:leader="underscore" w:pos="8720"/>
                </w:tabs>
                <w:rPr>
                  <w:rFonts w:asciiTheme="minorHAnsi" w:hAnsiTheme="minorHAnsi"/>
                  <w:i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2862668" w:history="1">
                <w:r w:rsidRPr="00AC2920">
                  <w:rPr>
                    <w:rStyle w:val="Hyperlink"/>
                    <w:noProof/>
                  </w:rPr>
                  <w:t>FSM, Field Service, or Meter Ops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_Toc232862668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6AD489" w14:textId="347FD620" w:rsidR="006E11C6" w:rsidRDefault="006E11C6">
              <w:pPr>
                <w:pStyle w:val="TOC3"/>
                <w:tabs>
                  <w:tab w:val="right" w:leader="underscore" w:pos="8720"/>
                </w:tabs>
                <w:rPr>
                  <w:rFonts w:asciiTheme="minorHAnsi" w:hAnsiTheme="minorHAnsi"/>
                  <w:i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2862669" w:history="1">
                <w:r w:rsidRPr="00AC2920">
                  <w:rPr>
                    <w:rStyle w:val="Hyperlink"/>
                    <w:noProof/>
                  </w:rPr>
                  <w:t>User Admin (User Security)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_Toc232862669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AD938B" w14:textId="1B685234" w:rsidR="004457F0" w:rsidRDefault="004457F0" w:rsidP="004457F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50237F3" w14:textId="77777777" w:rsidR="004457F0" w:rsidRDefault="004457F0" w:rsidP="004457F0"/>
        <w:p w14:paraId="21295A3E" w14:textId="77777777" w:rsidR="004457F0" w:rsidRDefault="004457F0" w:rsidP="004457F0"/>
        <w:p w14:paraId="4A77C4C1" w14:textId="77777777" w:rsidR="004457F0" w:rsidRDefault="004457F0" w:rsidP="004457F0"/>
        <w:p w14:paraId="6FC3FDD9" w14:textId="77777777" w:rsidR="004457F0" w:rsidRDefault="004457F0" w:rsidP="004457F0"/>
        <w:p w14:paraId="3E8BE626" w14:textId="77777777" w:rsidR="00060A8B" w:rsidRDefault="00060A8B" w:rsidP="004457F0"/>
        <w:p w14:paraId="5C71AA52" w14:textId="77777777" w:rsidR="00060A8B" w:rsidRDefault="00060A8B" w:rsidP="004457F0"/>
        <w:p w14:paraId="4B5FF8FC" w14:textId="77777777" w:rsidR="00A65BAE" w:rsidRDefault="00A65BAE" w:rsidP="004457F0"/>
        <w:p w14:paraId="3E03F0EE" w14:textId="77777777" w:rsidR="00A65BAE" w:rsidRDefault="00A65BAE" w:rsidP="004457F0"/>
        <w:p w14:paraId="553F262F" w14:textId="77777777" w:rsidR="00A65BAE" w:rsidRDefault="00A65BAE" w:rsidP="004457F0"/>
        <w:p w14:paraId="4CE48CAE" w14:textId="77777777" w:rsidR="00A65BAE" w:rsidRDefault="00A65BAE" w:rsidP="004457F0"/>
        <w:p w14:paraId="4E2349E9" w14:textId="77777777" w:rsidR="00A65BAE" w:rsidRDefault="00A65BAE" w:rsidP="004457F0"/>
        <w:p w14:paraId="04639595" w14:textId="77777777" w:rsidR="0030207F" w:rsidRDefault="00F95225" w:rsidP="0030207F">
          <w:pPr>
            <w:rPr>
              <w:b/>
              <w:bCs/>
            </w:rPr>
          </w:pPr>
        </w:p>
      </w:sdtContent>
    </w:sdt>
    <w:bookmarkEnd w:id="1" w:displacedByCustomXml="prev"/>
    <w:bookmarkStart w:id="2" w:name="_Toc177384389" w:displacedByCustomXml="prev"/>
    <w:p w14:paraId="72620C41" w14:textId="77777777" w:rsidR="00DB25F4" w:rsidRDefault="00DB25F4">
      <w:pPr>
        <w:rPr>
          <w:rFonts w:eastAsiaTheme="majorEastAsia" w:cstheme="majorBidi"/>
          <w:color w:val="005280" w:themeColor="accent4" w:themeShade="BF"/>
          <w:sz w:val="36"/>
          <w:szCs w:val="36"/>
        </w:rPr>
      </w:pPr>
      <w:bookmarkStart w:id="3" w:name="_Toc232862660"/>
      <w:r>
        <w:br w:type="page"/>
      </w:r>
    </w:p>
    <w:p w14:paraId="2F3F4CB9" w14:textId="1DE20EEE" w:rsidR="004457F0" w:rsidRPr="008558FA" w:rsidRDefault="004457F0" w:rsidP="004457F0">
      <w:pPr>
        <w:pStyle w:val="Heading1"/>
      </w:pPr>
      <w:r w:rsidRPr="008558FA">
        <w:lastRenderedPageBreak/>
        <w:t>Document Versions</w:t>
      </w:r>
      <w:bookmarkEnd w:id="2"/>
      <w:bookmarkEnd w:id="3"/>
    </w:p>
    <w:tbl>
      <w:tblPr>
        <w:tblStyle w:val="Origin"/>
        <w:tblW w:w="0" w:type="auto"/>
        <w:tblLook w:val="04A0" w:firstRow="1" w:lastRow="0" w:firstColumn="1" w:lastColumn="0" w:noHBand="0" w:noVBand="1"/>
      </w:tblPr>
      <w:tblGrid>
        <w:gridCol w:w="1051"/>
        <w:gridCol w:w="1156"/>
        <w:gridCol w:w="1800"/>
        <w:gridCol w:w="4608"/>
      </w:tblGrid>
      <w:tr w:rsidR="004457F0" w:rsidRPr="00AC3020" w14:paraId="237BB460" w14:textId="77777777" w:rsidTr="00EF1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14" w:type="dxa"/>
          </w:tcPr>
          <w:p w14:paraId="2A6F33B1" w14:textId="77777777" w:rsidR="004457F0" w:rsidRPr="00AC3020" w:rsidRDefault="004457F0" w:rsidP="00EF15B9">
            <w:pPr>
              <w:pStyle w:val="NoSpacing"/>
              <w:jc w:val="center"/>
            </w:pPr>
            <w:r w:rsidRPr="00AC3020">
              <w:t>Version</w:t>
            </w:r>
          </w:p>
        </w:tc>
        <w:tc>
          <w:tcPr>
            <w:tcW w:w="1156" w:type="dxa"/>
          </w:tcPr>
          <w:p w14:paraId="071EE904" w14:textId="77777777" w:rsidR="004457F0" w:rsidRPr="00AC3020" w:rsidRDefault="004457F0" w:rsidP="00EF15B9">
            <w:pPr>
              <w:pStyle w:val="NoSpacing"/>
              <w:jc w:val="center"/>
            </w:pPr>
            <w:r w:rsidRPr="00AC3020">
              <w:t>Date</w:t>
            </w:r>
          </w:p>
        </w:tc>
        <w:tc>
          <w:tcPr>
            <w:tcW w:w="1800" w:type="dxa"/>
          </w:tcPr>
          <w:p w14:paraId="47DDFE84" w14:textId="77777777" w:rsidR="004457F0" w:rsidRPr="00AC3020" w:rsidRDefault="004457F0" w:rsidP="00EF15B9">
            <w:pPr>
              <w:pStyle w:val="NoSpacing"/>
            </w:pPr>
            <w:r w:rsidRPr="00AC3020">
              <w:t>Author</w:t>
            </w:r>
          </w:p>
        </w:tc>
        <w:tc>
          <w:tcPr>
            <w:tcW w:w="4608" w:type="dxa"/>
          </w:tcPr>
          <w:p w14:paraId="2A79F368" w14:textId="77777777" w:rsidR="004457F0" w:rsidRPr="00AC3020" w:rsidRDefault="004457F0" w:rsidP="00EF15B9">
            <w:pPr>
              <w:pStyle w:val="NoSpacing"/>
            </w:pPr>
            <w:r w:rsidRPr="00AC3020">
              <w:t>Notes</w:t>
            </w:r>
          </w:p>
        </w:tc>
      </w:tr>
      <w:tr w:rsidR="004457F0" w:rsidRPr="00AC3020" w14:paraId="141CB2C1" w14:textId="77777777" w:rsidTr="00EF1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4" w:type="dxa"/>
          </w:tcPr>
          <w:p w14:paraId="5BC38750" w14:textId="77777777" w:rsidR="004457F0" w:rsidRPr="00AC3020" w:rsidRDefault="004457F0" w:rsidP="00EF15B9">
            <w:r w:rsidRPr="00AC3020">
              <w:t>1.0</w:t>
            </w:r>
          </w:p>
        </w:tc>
        <w:tc>
          <w:tcPr>
            <w:tcW w:w="1156" w:type="dxa"/>
          </w:tcPr>
          <w:p w14:paraId="772AE9FE" w14:textId="68CC6EF2" w:rsidR="004457F0" w:rsidRPr="00AC3020" w:rsidRDefault="00967CEF" w:rsidP="00EF15B9">
            <w:pPr>
              <w:rPr>
                <w:rFonts w:cs="Arial"/>
              </w:rPr>
            </w:pPr>
            <w:r>
              <w:rPr>
                <w:rFonts w:cs="Arial"/>
              </w:rPr>
              <w:t>Date</w:t>
            </w:r>
          </w:p>
        </w:tc>
        <w:tc>
          <w:tcPr>
            <w:tcW w:w="1800" w:type="dxa"/>
          </w:tcPr>
          <w:p w14:paraId="445F9E9F" w14:textId="77F4DCFB" w:rsidR="001655AF" w:rsidRPr="00AC3020" w:rsidRDefault="00967CEF" w:rsidP="00EF15B9">
            <w:r>
              <w:t>Name</w:t>
            </w:r>
          </w:p>
        </w:tc>
        <w:tc>
          <w:tcPr>
            <w:tcW w:w="4608" w:type="dxa"/>
          </w:tcPr>
          <w:p w14:paraId="23552297" w14:textId="77777777" w:rsidR="004457F0" w:rsidRPr="00AC3020" w:rsidRDefault="004457F0" w:rsidP="00EF15B9">
            <w:r w:rsidRPr="00AC3020">
              <w:t>Initial version.</w:t>
            </w:r>
          </w:p>
        </w:tc>
      </w:tr>
      <w:tr w:rsidR="004457F0" w:rsidRPr="00AC3020" w14:paraId="4E4A110C" w14:textId="77777777" w:rsidTr="00EF15B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14" w:type="dxa"/>
          </w:tcPr>
          <w:p w14:paraId="2C025CEC" w14:textId="77777777" w:rsidR="004457F0" w:rsidRPr="00AC3020" w:rsidRDefault="004457F0" w:rsidP="00EF15B9"/>
        </w:tc>
        <w:tc>
          <w:tcPr>
            <w:tcW w:w="1156" w:type="dxa"/>
          </w:tcPr>
          <w:p w14:paraId="71B39629" w14:textId="77777777" w:rsidR="004457F0" w:rsidRPr="00AC3020" w:rsidRDefault="004457F0" w:rsidP="00EF15B9"/>
        </w:tc>
        <w:tc>
          <w:tcPr>
            <w:tcW w:w="1800" w:type="dxa"/>
          </w:tcPr>
          <w:p w14:paraId="1194873A" w14:textId="77777777" w:rsidR="004457F0" w:rsidRPr="00AC3020" w:rsidRDefault="004457F0" w:rsidP="00EF15B9"/>
        </w:tc>
        <w:tc>
          <w:tcPr>
            <w:tcW w:w="4608" w:type="dxa"/>
          </w:tcPr>
          <w:p w14:paraId="0A1477F1" w14:textId="77777777" w:rsidR="004457F0" w:rsidRPr="00AC3020" w:rsidRDefault="004457F0" w:rsidP="00EF15B9"/>
        </w:tc>
      </w:tr>
      <w:tr w:rsidR="004457F0" w:rsidRPr="00AC3020" w14:paraId="1F469E17" w14:textId="77777777" w:rsidTr="00EF15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14" w:type="dxa"/>
          </w:tcPr>
          <w:p w14:paraId="0A7CD18E" w14:textId="77777777" w:rsidR="004457F0" w:rsidRPr="00AC3020" w:rsidRDefault="004457F0" w:rsidP="00EF15B9"/>
        </w:tc>
        <w:tc>
          <w:tcPr>
            <w:tcW w:w="1156" w:type="dxa"/>
          </w:tcPr>
          <w:p w14:paraId="717FE00B" w14:textId="77777777" w:rsidR="004457F0" w:rsidRPr="00AC3020" w:rsidRDefault="004457F0" w:rsidP="00EF15B9"/>
        </w:tc>
        <w:tc>
          <w:tcPr>
            <w:tcW w:w="1800" w:type="dxa"/>
          </w:tcPr>
          <w:p w14:paraId="51C2ED52" w14:textId="77777777" w:rsidR="004457F0" w:rsidRPr="00AC3020" w:rsidRDefault="004457F0" w:rsidP="00EF15B9"/>
        </w:tc>
        <w:tc>
          <w:tcPr>
            <w:tcW w:w="4608" w:type="dxa"/>
          </w:tcPr>
          <w:p w14:paraId="3E174F36" w14:textId="77777777" w:rsidR="004457F0" w:rsidRPr="00AC3020" w:rsidRDefault="004457F0" w:rsidP="00EF15B9"/>
        </w:tc>
      </w:tr>
    </w:tbl>
    <w:p w14:paraId="732B992A" w14:textId="77777777" w:rsidR="004457F0" w:rsidRPr="00967A34" w:rsidRDefault="004457F0" w:rsidP="004457F0">
      <w:pPr>
        <w:tabs>
          <w:tab w:val="left" w:pos="970"/>
        </w:tabs>
        <w:sectPr w:rsidR="004457F0" w:rsidRPr="00967A34" w:rsidSect="004457F0">
          <w:headerReference w:type="default" r:id="rId13"/>
          <w:footerReference w:type="default" r:id="rId14"/>
          <w:headerReference w:type="first" r:id="rId15"/>
          <w:footerReference w:type="first" r:id="rId16"/>
          <w:pgSz w:w="12240" w:h="15840"/>
          <w:pgMar w:top="2016" w:right="1440" w:bottom="1152" w:left="2070" w:header="720" w:footer="720" w:gutter="0"/>
          <w:pgNumType w:start="0"/>
          <w:cols w:space="720"/>
          <w:titlePg/>
          <w:docGrid w:linePitch="299"/>
        </w:sectPr>
      </w:pPr>
    </w:p>
    <w:p w14:paraId="47E1CEB6" w14:textId="2B5770B4" w:rsidR="00213F34" w:rsidRPr="00213F34" w:rsidRDefault="00213F34" w:rsidP="00845902">
      <w:bookmarkStart w:id="4" w:name="_DV_M67"/>
      <w:bookmarkStart w:id="5" w:name="_Toc214026991"/>
      <w:bookmarkStart w:id="6" w:name="_Toc177384391"/>
      <w:bookmarkStart w:id="7" w:name="_Toc196902615"/>
      <w:bookmarkStart w:id="8" w:name="_Toc212285242"/>
      <w:bookmarkStart w:id="9" w:name="_Toc212481036"/>
      <w:bookmarkStart w:id="10" w:name="_Toc196902617"/>
      <w:bookmarkEnd w:id="0"/>
      <w:bookmarkEnd w:id="4"/>
    </w:p>
    <w:p w14:paraId="1D8ED49B" w14:textId="3D5E6A5C" w:rsidR="008120EC" w:rsidRDefault="008120EC" w:rsidP="008120EC">
      <w:pPr>
        <w:pStyle w:val="Heading1"/>
      </w:pPr>
      <w:bookmarkStart w:id="11" w:name="_Toc232862661"/>
      <w:r w:rsidRPr="00967A1C">
        <w:t>Test Script</w:t>
      </w:r>
      <w:bookmarkEnd w:id="5"/>
      <w:r w:rsidR="00F30A92" w:rsidRPr="00967A1C">
        <w:t>:</w:t>
      </w:r>
      <w:r w:rsidR="00F30A92">
        <w:t xml:space="preserve"> </w:t>
      </w:r>
      <w:r w:rsidR="00454397">
        <w:t>Role-Based Access Testing</w:t>
      </w:r>
      <w:bookmarkEnd w:id="11"/>
    </w:p>
    <w:p w14:paraId="7EEB88B4" w14:textId="77777777" w:rsidR="00CB63C2" w:rsidRDefault="00CB63C2" w:rsidP="00851FB4">
      <w:pPr>
        <w:rPr>
          <w:b/>
          <w:bCs/>
        </w:rPr>
      </w:pPr>
    </w:p>
    <w:p w14:paraId="094F241B" w14:textId="77777777" w:rsidR="00F2432F" w:rsidRDefault="00851FB4" w:rsidP="00CB63C2">
      <w:r w:rsidRPr="00851FB4">
        <w:rPr>
          <w:b/>
          <w:bCs/>
        </w:rPr>
        <w:t>Scope:</w:t>
      </w:r>
      <w:r w:rsidRPr="00851FB4">
        <w:t xml:space="preserve">  </w:t>
      </w:r>
    </w:p>
    <w:p w14:paraId="4D25CAF2" w14:textId="1C977AE1" w:rsidR="00851FB4" w:rsidRDefault="005961D4" w:rsidP="00CB63C2">
      <w:r>
        <w:t xml:space="preserve">Verify </w:t>
      </w:r>
      <w:r w:rsidR="00862D9D">
        <w:t xml:space="preserve">that each SmartCity </w:t>
      </w:r>
      <w:r w:rsidR="007D53E9">
        <w:t>role</w:t>
      </w:r>
      <w:r w:rsidR="00862D9D">
        <w:t xml:space="preserve"> has sufficient privileges on the pages, portals, and zones required to perform their day-to-day jobs.  </w:t>
      </w:r>
      <w:r w:rsidR="00026582">
        <w:t xml:space="preserve">The user groups define the privileges of each </w:t>
      </w:r>
      <w:r w:rsidR="00B56DE5">
        <w:t>role</w:t>
      </w:r>
      <w:r w:rsidR="00026582">
        <w:t xml:space="preserve"> (user template) and, subsequently, the application services that each user group</w:t>
      </w:r>
      <w:r w:rsidR="00E70844">
        <w:t xml:space="preserve"> can access.</w:t>
      </w:r>
    </w:p>
    <w:p w14:paraId="0BFBCD3A" w14:textId="6E0DD823" w:rsidR="00F2432F" w:rsidRPr="00F2432F" w:rsidRDefault="00F2432F" w:rsidP="00CB63C2">
      <w:pPr>
        <w:rPr>
          <w:b/>
          <w:bCs/>
        </w:rPr>
      </w:pPr>
      <w:r w:rsidRPr="00F2432F">
        <w:rPr>
          <w:b/>
          <w:bCs/>
        </w:rPr>
        <w:t>Objective:</w:t>
      </w:r>
    </w:p>
    <w:p w14:paraId="3DE78D64" w14:textId="50D783AE" w:rsidR="00851FB4" w:rsidRDefault="00666C5E" w:rsidP="00F11370">
      <w:pPr>
        <w:numPr>
          <w:ilvl w:val="0"/>
          <w:numId w:val="3"/>
        </w:numPr>
      </w:pPr>
      <w:r>
        <w:t>Identify</w:t>
      </w:r>
      <w:r w:rsidR="00BE6185">
        <w:t xml:space="preserve"> each SmartCity </w:t>
      </w:r>
      <w:r w:rsidR="00B56DE5">
        <w:t>role</w:t>
      </w:r>
      <w:r w:rsidR="00BE6185">
        <w:t xml:space="preserve"> (user template</w:t>
      </w:r>
      <w:r w:rsidR="00B56DE5">
        <w:t>)</w:t>
      </w:r>
      <w:r w:rsidR="00BE6185">
        <w:t xml:space="preserve"> to be tested</w:t>
      </w:r>
    </w:p>
    <w:p w14:paraId="669FB15D" w14:textId="77777777" w:rsidR="00B76222" w:rsidRPr="00B76222" w:rsidRDefault="00B76222" w:rsidP="00B76222">
      <w:pPr>
        <w:pStyle w:val="ListParagraph"/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r w:rsidRPr="00B76222">
        <w:rPr>
          <w:rFonts w:ascii="Aptos Narrow" w:eastAsia="Times New Roman" w:hAnsi="Aptos Narrow" w:cs="Times New Roman"/>
          <w:color w:val="000000"/>
        </w:rPr>
        <w:t>Batch User</w:t>
      </w:r>
    </w:p>
    <w:p w14:paraId="17641B7F" w14:textId="77777777" w:rsidR="00B76222" w:rsidRPr="00B76222" w:rsidRDefault="00B76222" w:rsidP="00B76222">
      <w:pPr>
        <w:pStyle w:val="ListParagraph"/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r w:rsidRPr="00B76222">
        <w:rPr>
          <w:rFonts w:ascii="Aptos Narrow" w:eastAsia="Times New Roman" w:hAnsi="Aptos Narrow" w:cs="Times New Roman"/>
          <w:color w:val="000000"/>
        </w:rPr>
        <w:t>Billing</w:t>
      </w:r>
    </w:p>
    <w:p w14:paraId="767FA163" w14:textId="77777777" w:rsidR="00B76222" w:rsidRPr="00B76222" w:rsidRDefault="00B76222" w:rsidP="00B76222">
      <w:pPr>
        <w:pStyle w:val="ListParagraph"/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r w:rsidRPr="00B76222">
        <w:rPr>
          <w:rFonts w:ascii="Aptos Narrow" w:eastAsia="Times New Roman" w:hAnsi="Aptos Narrow" w:cs="Times New Roman"/>
          <w:color w:val="000000"/>
        </w:rPr>
        <w:t>Cashiers/Payment</w:t>
      </w:r>
    </w:p>
    <w:p w14:paraId="195F5365" w14:textId="77777777" w:rsidR="00B76222" w:rsidRPr="00B76222" w:rsidRDefault="00B76222" w:rsidP="00B76222">
      <w:pPr>
        <w:pStyle w:val="ListParagraph"/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r w:rsidRPr="00B76222">
        <w:rPr>
          <w:rFonts w:ascii="Aptos Narrow" w:eastAsia="Times New Roman" w:hAnsi="Aptos Narrow" w:cs="Times New Roman"/>
          <w:color w:val="000000"/>
        </w:rPr>
        <w:t>Credit &amp; Collections</w:t>
      </w:r>
    </w:p>
    <w:p w14:paraId="790F0A0D" w14:textId="77777777" w:rsidR="00B76222" w:rsidRPr="00B76222" w:rsidRDefault="00B76222" w:rsidP="00B76222">
      <w:pPr>
        <w:pStyle w:val="ListParagraph"/>
        <w:numPr>
          <w:ilvl w:val="1"/>
          <w:numId w:val="3"/>
        </w:num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r w:rsidRPr="00B76222">
        <w:rPr>
          <w:rFonts w:ascii="Aptos Narrow" w:eastAsia="Times New Roman" w:hAnsi="Aptos Narrow" w:cs="Times New Roman"/>
          <w:color w:val="000000"/>
        </w:rPr>
        <w:t>Customer Service</w:t>
      </w:r>
    </w:p>
    <w:p w14:paraId="04E31738" w14:textId="77777777" w:rsidR="00B76222" w:rsidRPr="00B76222" w:rsidRDefault="00B76222" w:rsidP="00B76222">
      <w:pPr>
        <w:pStyle w:val="ListParagraph"/>
        <w:numPr>
          <w:ilvl w:val="1"/>
          <w:numId w:val="3"/>
        </w:numPr>
        <w:spacing w:after="0" w:line="240" w:lineRule="auto"/>
      </w:pPr>
      <w:r w:rsidRPr="00B76222">
        <w:rPr>
          <w:rFonts w:ascii="Aptos Narrow" w:eastAsia="Times New Roman" w:hAnsi="Aptos Narrow" w:cs="Times New Roman"/>
          <w:color w:val="000000"/>
        </w:rPr>
        <w:t>FSM, Field Service, or Meter Ops</w:t>
      </w:r>
    </w:p>
    <w:p w14:paraId="5CDEB3AC" w14:textId="606103FE" w:rsidR="00B76222" w:rsidRDefault="00B76222" w:rsidP="00B76222">
      <w:pPr>
        <w:pStyle w:val="ListParagraph"/>
        <w:numPr>
          <w:ilvl w:val="1"/>
          <w:numId w:val="3"/>
        </w:numPr>
        <w:spacing w:after="0" w:line="240" w:lineRule="auto"/>
      </w:pPr>
      <w:r w:rsidRPr="00B76222">
        <w:rPr>
          <w:rFonts w:ascii="Aptos Narrow" w:eastAsia="Times New Roman" w:hAnsi="Aptos Narrow" w:cs="Times New Roman"/>
          <w:color w:val="000000"/>
        </w:rPr>
        <w:t>User Admin (User Security)</w:t>
      </w:r>
    </w:p>
    <w:p w14:paraId="5880A874" w14:textId="255D2C3E" w:rsidR="00966812" w:rsidRDefault="00966812" w:rsidP="00F11370">
      <w:pPr>
        <w:numPr>
          <w:ilvl w:val="0"/>
          <w:numId w:val="3"/>
        </w:numPr>
      </w:pPr>
      <w:r>
        <w:t xml:space="preserve">How </w:t>
      </w:r>
      <w:proofErr w:type="gramStart"/>
      <w:r>
        <w:t>to</w:t>
      </w:r>
      <w:proofErr w:type="gramEnd"/>
      <w:r>
        <w:t xml:space="preserve"> log in</w:t>
      </w:r>
      <w:r w:rsidR="00A55786">
        <w:t>?</w:t>
      </w:r>
    </w:p>
    <w:p w14:paraId="65428E62" w14:textId="6D10534F" w:rsidR="00A55786" w:rsidRDefault="00A55786" w:rsidP="00A55786">
      <w:pPr>
        <w:numPr>
          <w:ilvl w:val="1"/>
          <w:numId w:val="3"/>
        </w:numPr>
      </w:pPr>
      <w:r>
        <w:t>If</w:t>
      </w:r>
      <w:r w:rsidR="00966812">
        <w:t xml:space="preserve"> the tester knows the credentials of the </w:t>
      </w:r>
      <w:r>
        <w:t>template users, log in directly as the template user.</w:t>
      </w:r>
    </w:p>
    <w:p w14:paraId="4EC0ACCD" w14:textId="2A81D7D1" w:rsidR="00540B17" w:rsidRPr="0058677D" w:rsidRDefault="00540B17" w:rsidP="005A77B0">
      <w:pPr>
        <w:numPr>
          <w:ilvl w:val="1"/>
          <w:numId w:val="3"/>
        </w:numPr>
      </w:pPr>
      <w:r>
        <w:t>If not, t</w:t>
      </w:r>
      <w:r w:rsidR="000E55B2">
        <w:t xml:space="preserve">he tester should log in as a user that limits its user group membership </w:t>
      </w:r>
      <w:r w:rsidR="00EC2726" w:rsidRPr="00D56417">
        <w:rPr>
          <w:b/>
          <w:bCs/>
        </w:rPr>
        <w:t xml:space="preserve">exactly </w:t>
      </w:r>
      <w:r w:rsidR="000E55B2">
        <w:t xml:space="preserve">to the ones defined by the user templates indicated above.  </w:t>
      </w:r>
      <w:r w:rsidR="00EC2726">
        <w:t xml:space="preserve">This means that there should be no additional user </w:t>
      </w:r>
      <w:r w:rsidR="00455404">
        <w:t xml:space="preserve">group membership, as doing so will defeat the purpose of the testing.  </w:t>
      </w:r>
      <w:r w:rsidR="00455404" w:rsidRPr="00D56417">
        <w:rPr>
          <w:b/>
          <w:bCs/>
        </w:rPr>
        <w:t>Strictly speaking, membership in ALL_SERVICES, ALL_SERVICES_READ, and similar user groups should be removed unless it is officially part of the user template.</w:t>
      </w:r>
      <w:r w:rsidRPr="00D56417">
        <w:rPr>
          <w:b/>
          <w:bCs/>
        </w:rPr>
        <w:t xml:space="preserve">  </w:t>
      </w:r>
      <w:r>
        <w:t>Also, imitate the other defaults on the template user</w:t>
      </w:r>
      <w:r w:rsidR="00D56417">
        <w:t>.</w:t>
      </w:r>
    </w:p>
    <w:p w14:paraId="1CAE3220" w14:textId="2440E966" w:rsidR="0058677D" w:rsidRPr="00583351" w:rsidRDefault="0058677D" w:rsidP="0058677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hyperlink r:id="rId17" w:history="1">
        <w:r>
          <w:rPr>
            <w:rStyle w:val="Hyperlink"/>
          </w:rPr>
          <w:t>Smart City - User Templates and User Groups.xlsx</w:t>
        </w:r>
      </w:hyperlink>
      <w:r>
        <w:t xml:space="preserve"> was used as a reference for these </w:t>
      </w:r>
      <w:r w:rsidR="00026582">
        <w:t>tests.</w:t>
      </w:r>
      <w:r w:rsidR="00B33CA8">
        <w:t xml:space="preserve">  Refer to the table below for the mapping of user templates and user groups.</w:t>
      </w:r>
    </w:p>
    <w:tbl>
      <w:tblPr>
        <w:tblStyle w:val="Origin"/>
        <w:tblW w:w="0" w:type="auto"/>
        <w:tblLayout w:type="fixed"/>
        <w:tblLook w:val="0020" w:firstRow="1" w:lastRow="0" w:firstColumn="0" w:lastColumn="0" w:noHBand="0" w:noVBand="0"/>
      </w:tblPr>
      <w:tblGrid>
        <w:gridCol w:w="1350"/>
        <w:gridCol w:w="2520"/>
        <w:gridCol w:w="3955"/>
      </w:tblGrid>
      <w:tr w:rsidR="00436EB2" w:rsidRPr="00AC3020" w14:paraId="2BF4DB76" w14:textId="77777777" w:rsidTr="00C93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tcW w:w="1350" w:type="dxa"/>
          </w:tcPr>
          <w:p w14:paraId="402C9A58" w14:textId="6E0300FC" w:rsidR="00436EB2" w:rsidRPr="00AC3020" w:rsidRDefault="00436EB2" w:rsidP="00B37FFE">
            <w:pPr>
              <w:spacing w:before="120" w:after="120"/>
              <w:jc w:val="center"/>
              <w:rPr>
                <w:b w:val="0"/>
              </w:rPr>
            </w:pPr>
            <w:r>
              <w:t>User Template</w:t>
            </w:r>
          </w:p>
        </w:tc>
        <w:tc>
          <w:tcPr>
            <w:tcW w:w="2520" w:type="dxa"/>
          </w:tcPr>
          <w:p w14:paraId="0A29E7C5" w14:textId="2A7D85E5" w:rsidR="00436EB2" w:rsidRPr="00AC3020" w:rsidRDefault="00436EB2" w:rsidP="00B37FFE">
            <w:pPr>
              <w:spacing w:before="120" w:after="120"/>
              <w:rPr>
                <w:b w:val="0"/>
              </w:rPr>
            </w:pPr>
            <w:r>
              <w:t>User Group</w:t>
            </w:r>
          </w:p>
        </w:tc>
        <w:tc>
          <w:tcPr>
            <w:tcW w:w="3955" w:type="dxa"/>
          </w:tcPr>
          <w:p w14:paraId="04AD186F" w14:textId="334D4B79" w:rsidR="00436EB2" w:rsidRPr="00AC3020" w:rsidRDefault="00436EB2" w:rsidP="00B37FFE">
            <w:pPr>
              <w:spacing w:before="120" w:after="120"/>
              <w:rPr>
                <w:b w:val="0"/>
              </w:rPr>
            </w:pPr>
            <w:r>
              <w:t>User Group Description</w:t>
            </w:r>
          </w:p>
        </w:tc>
      </w:tr>
      <w:tr w:rsidR="00436EB2" w:rsidRPr="00AC3020" w14:paraId="6A1456BF" w14:textId="77777777" w:rsidTr="00C9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1350" w:type="dxa"/>
          </w:tcPr>
          <w:p w14:paraId="6B93F889" w14:textId="22AD0765" w:rsidR="00436EB2" w:rsidRPr="00AC3020" w:rsidRDefault="00436EB2" w:rsidP="00C93AB2">
            <w:pPr>
              <w:spacing w:before="120" w:after="120"/>
              <w:jc w:val="center"/>
            </w:pPr>
            <w:r w:rsidRPr="00712488">
              <w:t>Batch User</w:t>
            </w:r>
          </w:p>
        </w:tc>
        <w:tc>
          <w:tcPr>
            <w:tcW w:w="2520" w:type="dxa"/>
            <w:vAlign w:val="top"/>
          </w:tcPr>
          <w:p w14:paraId="26B2823A" w14:textId="56BE9030" w:rsidR="00436EB2" w:rsidRPr="00AC3020" w:rsidRDefault="00436EB2" w:rsidP="00CD0A90">
            <w:pPr>
              <w:tabs>
                <w:tab w:val="num" w:pos="720"/>
              </w:tabs>
              <w:spacing w:before="120" w:after="120"/>
            </w:pPr>
            <w:r w:rsidRPr="00712488">
              <w:t>C2M_BATCH_JOBS</w:t>
            </w:r>
          </w:p>
        </w:tc>
        <w:tc>
          <w:tcPr>
            <w:tcW w:w="3955" w:type="dxa"/>
            <w:vAlign w:val="top"/>
          </w:tcPr>
          <w:p w14:paraId="293AB89F" w14:textId="47C9DF84" w:rsidR="00436EB2" w:rsidRPr="00AC3020" w:rsidRDefault="00436EB2" w:rsidP="00CD0A90">
            <w:pPr>
              <w:spacing w:before="120" w:after="120"/>
            </w:pPr>
            <w:r w:rsidRPr="00712488">
              <w:t>Batch Jobs</w:t>
            </w:r>
          </w:p>
        </w:tc>
      </w:tr>
      <w:tr w:rsidR="00826439" w:rsidRPr="00AC3020" w14:paraId="0DFB7422" w14:textId="77777777" w:rsidTr="00C93A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1350" w:type="dxa"/>
            <w:vMerge w:val="restart"/>
          </w:tcPr>
          <w:p w14:paraId="2950BAE6" w14:textId="03FA3CCF" w:rsidR="00826439" w:rsidRPr="00AC3020" w:rsidRDefault="00826439" w:rsidP="002416DC">
            <w:pPr>
              <w:spacing w:before="120" w:after="120"/>
              <w:jc w:val="center"/>
            </w:pPr>
            <w:r w:rsidRPr="002416DC">
              <w:t>Billing</w:t>
            </w:r>
          </w:p>
        </w:tc>
        <w:tc>
          <w:tcPr>
            <w:tcW w:w="2520" w:type="dxa"/>
            <w:vAlign w:val="bottom"/>
          </w:tcPr>
          <w:p w14:paraId="191ED768" w14:textId="72AA25F2" w:rsidR="00826439" w:rsidRPr="00710FB9" w:rsidRDefault="00826439" w:rsidP="002416DC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C2M_BI</w:t>
            </w:r>
          </w:p>
        </w:tc>
        <w:tc>
          <w:tcPr>
            <w:tcW w:w="3955" w:type="dxa"/>
            <w:vAlign w:val="bottom"/>
          </w:tcPr>
          <w:p w14:paraId="4F3A800E" w14:textId="047EB6D8" w:rsidR="00826439" w:rsidRPr="00AC3020" w:rsidRDefault="00826439" w:rsidP="002416DC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Billing</w:t>
            </w:r>
          </w:p>
        </w:tc>
      </w:tr>
      <w:tr w:rsidR="00826439" w:rsidRPr="00AC3020" w14:paraId="5CD4D7A9" w14:textId="77777777" w:rsidTr="00C9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02A2FC1F" w14:textId="7BA370C7" w:rsidR="00826439" w:rsidRPr="00AC3020" w:rsidRDefault="00826439" w:rsidP="00380B3E">
            <w:pPr>
              <w:spacing w:before="120" w:after="120"/>
              <w:jc w:val="center"/>
            </w:pPr>
          </w:p>
        </w:tc>
        <w:tc>
          <w:tcPr>
            <w:tcW w:w="2520" w:type="dxa"/>
            <w:vAlign w:val="bottom"/>
          </w:tcPr>
          <w:p w14:paraId="41AED47A" w14:textId="3C1A92E3" w:rsidR="00826439" w:rsidRPr="00710FB9" w:rsidRDefault="00826439" w:rsidP="00380B3E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C2M_DE</w:t>
            </w:r>
          </w:p>
        </w:tc>
        <w:tc>
          <w:tcPr>
            <w:tcW w:w="3955" w:type="dxa"/>
            <w:vAlign w:val="bottom"/>
          </w:tcPr>
          <w:p w14:paraId="6B1A3465" w14:textId="6281E874" w:rsidR="00826439" w:rsidRPr="00AC3020" w:rsidRDefault="00826439" w:rsidP="00380B3E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Meter &amp; Device</w:t>
            </w:r>
          </w:p>
        </w:tc>
      </w:tr>
      <w:tr w:rsidR="00826439" w:rsidRPr="00AC3020" w14:paraId="608D695F" w14:textId="77777777" w:rsidTr="00C93A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6C62653A" w14:textId="6F2D22AB" w:rsidR="00826439" w:rsidRPr="00AC3020" w:rsidRDefault="00826439" w:rsidP="00380B3E">
            <w:pPr>
              <w:spacing w:before="120" w:after="120"/>
              <w:jc w:val="center"/>
            </w:pPr>
          </w:p>
        </w:tc>
        <w:tc>
          <w:tcPr>
            <w:tcW w:w="2520" w:type="dxa"/>
            <w:vAlign w:val="bottom"/>
          </w:tcPr>
          <w:p w14:paraId="15D2656C" w14:textId="42771F4E" w:rsidR="00826439" w:rsidRPr="00710FB9" w:rsidRDefault="00826439" w:rsidP="00380B3E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C2M_FD</w:t>
            </w:r>
          </w:p>
        </w:tc>
        <w:tc>
          <w:tcPr>
            <w:tcW w:w="3955" w:type="dxa"/>
            <w:vAlign w:val="bottom"/>
          </w:tcPr>
          <w:p w14:paraId="4389A3BF" w14:textId="6EF8C993" w:rsidR="00826439" w:rsidRPr="00AC3020" w:rsidRDefault="00826439" w:rsidP="00380B3E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Financial Data</w:t>
            </w:r>
          </w:p>
        </w:tc>
      </w:tr>
      <w:tr w:rsidR="00826439" w:rsidRPr="00AC3020" w14:paraId="18E902E2" w14:textId="77777777" w:rsidTr="00C9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2C10598C" w14:textId="671281BF" w:rsidR="00826439" w:rsidRDefault="00826439" w:rsidP="00380B3E">
            <w:pPr>
              <w:spacing w:before="120" w:after="120"/>
              <w:jc w:val="center"/>
            </w:pPr>
          </w:p>
        </w:tc>
        <w:tc>
          <w:tcPr>
            <w:tcW w:w="2520" w:type="dxa"/>
            <w:vAlign w:val="bottom"/>
          </w:tcPr>
          <w:p w14:paraId="0A482941" w14:textId="2750DFFC" w:rsidR="00826439" w:rsidRDefault="00826439" w:rsidP="00380B3E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C2M_TODO</w:t>
            </w:r>
          </w:p>
        </w:tc>
        <w:tc>
          <w:tcPr>
            <w:tcW w:w="3955" w:type="dxa"/>
            <w:vAlign w:val="bottom"/>
          </w:tcPr>
          <w:p w14:paraId="0D634A7B" w14:textId="64AD85DC" w:rsidR="00826439" w:rsidRDefault="00826439" w:rsidP="00380B3E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Menu - To Do - Agent</w:t>
            </w:r>
          </w:p>
        </w:tc>
      </w:tr>
      <w:tr w:rsidR="00826439" w:rsidRPr="00AC3020" w14:paraId="62AC8315" w14:textId="77777777" w:rsidTr="00C93A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1350" w:type="dxa"/>
            <w:vMerge w:val="restart"/>
          </w:tcPr>
          <w:p w14:paraId="3E20529F" w14:textId="08E2297F" w:rsidR="00826439" w:rsidRDefault="00826439" w:rsidP="00C761A8">
            <w:pPr>
              <w:spacing w:before="120" w:after="120"/>
              <w:jc w:val="center"/>
            </w:pPr>
            <w:r w:rsidRPr="00C761A8">
              <w:t>Cashiers/Payment</w:t>
            </w:r>
          </w:p>
        </w:tc>
        <w:tc>
          <w:tcPr>
            <w:tcW w:w="2520" w:type="dxa"/>
            <w:vAlign w:val="bottom"/>
          </w:tcPr>
          <w:p w14:paraId="790E7247" w14:textId="7ECC732D" w:rsidR="00826439" w:rsidRDefault="00826439" w:rsidP="00C761A8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br/>
              <w:t>C2M_PY</w:t>
            </w:r>
          </w:p>
        </w:tc>
        <w:tc>
          <w:tcPr>
            <w:tcW w:w="3955" w:type="dxa"/>
            <w:vAlign w:val="bottom"/>
          </w:tcPr>
          <w:p w14:paraId="3A4309CD" w14:textId="046B6F73" w:rsidR="00826439" w:rsidRDefault="00826439" w:rsidP="00C761A8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Payments</w:t>
            </w:r>
          </w:p>
        </w:tc>
      </w:tr>
      <w:tr w:rsidR="00826439" w:rsidRPr="00AC3020" w14:paraId="38E8F0EF" w14:textId="77777777" w:rsidTr="00C9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0F2D981F" w14:textId="53FA5585" w:rsidR="00826439" w:rsidRDefault="00826439" w:rsidP="00C761A8">
            <w:pPr>
              <w:spacing w:before="120" w:after="120"/>
              <w:jc w:val="center"/>
            </w:pPr>
          </w:p>
        </w:tc>
        <w:tc>
          <w:tcPr>
            <w:tcW w:w="2520" w:type="dxa"/>
            <w:vAlign w:val="bottom"/>
          </w:tcPr>
          <w:p w14:paraId="6331886B" w14:textId="25942D9C" w:rsidR="00826439" w:rsidRDefault="00826439" w:rsidP="00C761A8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C2M_FD</w:t>
            </w:r>
          </w:p>
        </w:tc>
        <w:tc>
          <w:tcPr>
            <w:tcW w:w="3955" w:type="dxa"/>
            <w:vAlign w:val="bottom"/>
          </w:tcPr>
          <w:p w14:paraId="7E4B62AF" w14:textId="40A68E1E" w:rsidR="00826439" w:rsidRDefault="00826439" w:rsidP="00C761A8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Financial Data</w:t>
            </w:r>
          </w:p>
        </w:tc>
      </w:tr>
      <w:tr w:rsidR="00826439" w:rsidRPr="00AC3020" w14:paraId="6437D4F0" w14:textId="77777777" w:rsidTr="00C93A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2580224B" w14:textId="77777777" w:rsidR="00826439" w:rsidRDefault="00826439" w:rsidP="00C761A8">
            <w:pPr>
              <w:spacing w:before="120" w:after="120"/>
              <w:jc w:val="center"/>
            </w:pPr>
          </w:p>
        </w:tc>
        <w:tc>
          <w:tcPr>
            <w:tcW w:w="2520" w:type="dxa"/>
            <w:vAlign w:val="bottom"/>
          </w:tcPr>
          <w:p w14:paraId="3FB06C97" w14:textId="27580027" w:rsidR="00826439" w:rsidRDefault="00826439" w:rsidP="00C761A8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C2M_TODO</w:t>
            </w:r>
          </w:p>
        </w:tc>
        <w:tc>
          <w:tcPr>
            <w:tcW w:w="3955" w:type="dxa"/>
            <w:vAlign w:val="bottom"/>
          </w:tcPr>
          <w:p w14:paraId="6E42B26C" w14:textId="760A8F50" w:rsidR="00826439" w:rsidRDefault="00826439" w:rsidP="00C761A8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Menu - To Do - Agent</w:t>
            </w:r>
          </w:p>
        </w:tc>
      </w:tr>
      <w:tr w:rsidR="00826439" w:rsidRPr="00AC3020" w14:paraId="68B2DA4B" w14:textId="77777777" w:rsidTr="00C9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1350" w:type="dxa"/>
            <w:vMerge w:val="restart"/>
          </w:tcPr>
          <w:p w14:paraId="4CF0E164" w14:textId="0EF78884" w:rsidR="00826439" w:rsidRDefault="00826439" w:rsidP="00D73132">
            <w:pPr>
              <w:spacing w:before="120" w:after="120"/>
              <w:jc w:val="center"/>
            </w:pPr>
            <w:r w:rsidRPr="00D73132">
              <w:t>Credit &amp; Collections</w:t>
            </w:r>
          </w:p>
        </w:tc>
        <w:tc>
          <w:tcPr>
            <w:tcW w:w="2520" w:type="dxa"/>
            <w:vAlign w:val="bottom"/>
          </w:tcPr>
          <w:p w14:paraId="500389E0" w14:textId="6B21E27F" w:rsidR="00826439" w:rsidRDefault="00826439" w:rsidP="00D73132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C2M_CC</w:t>
            </w:r>
          </w:p>
        </w:tc>
        <w:tc>
          <w:tcPr>
            <w:tcW w:w="3955" w:type="dxa"/>
            <w:vAlign w:val="bottom"/>
          </w:tcPr>
          <w:p w14:paraId="32CD3A55" w14:textId="0DFB0678" w:rsidR="00826439" w:rsidRDefault="00826439" w:rsidP="00D73132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Credit &amp; Collections</w:t>
            </w:r>
          </w:p>
        </w:tc>
      </w:tr>
      <w:tr w:rsidR="00826439" w:rsidRPr="00AC3020" w14:paraId="76D02C67" w14:textId="77777777" w:rsidTr="00C93A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566D2B7B" w14:textId="77777777" w:rsidR="00826439" w:rsidRDefault="00826439" w:rsidP="00D73132">
            <w:pPr>
              <w:spacing w:before="120" w:after="120"/>
              <w:jc w:val="center"/>
            </w:pPr>
          </w:p>
        </w:tc>
        <w:tc>
          <w:tcPr>
            <w:tcW w:w="2520" w:type="dxa"/>
            <w:vAlign w:val="bottom"/>
          </w:tcPr>
          <w:p w14:paraId="3529F77C" w14:textId="37E7D497" w:rsidR="00826439" w:rsidRDefault="00826439" w:rsidP="00D73132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C2M_TODO</w:t>
            </w:r>
          </w:p>
        </w:tc>
        <w:tc>
          <w:tcPr>
            <w:tcW w:w="3955" w:type="dxa"/>
            <w:vAlign w:val="bottom"/>
          </w:tcPr>
          <w:p w14:paraId="260815CF" w14:textId="53D387AF" w:rsidR="00826439" w:rsidRDefault="00826439" w:rsidP="00D73132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Menu - To Do - Agent</w:t>
            </w:r>
          </w:p>
        </w:tc>
      </w:tr>
      <w:tr w:rsidR="00826439" w:rsidRPr="00AC3020" w14:paraId="35A56261" w14:textId="77777777" w:rsidTr="00C9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1350" w:type="dxa"/>
            <w:vMerge w:val="restart"/>
          </w:tcPr>
          <w:p w14:paraId="2B446EB2" w14:textId="64959D82" w:rsidR="00826439" w:rsidRDefault="00826439" w:rsidP="00D73132">
            <w:pPr>
              <w:spacing w:before="120" w:after="120"/>
              <w:jc w:val="center"/>
            </w:pPr>
            <w:r w:rsidRPr="00D73132">
              <w:t>Customer Service</w:t>
            </w:r>
          </w:p>
        </w:tc>
        <w:tc>
          <w:tcPr>
            <w:tcW w:w="2520" w:type="dxa"/>
            <w:vAlign w:val="bottom"/>
          </w:tcPr>
          <w:p w14:paraId="7B575F21" w14:textId="5BAA2C53" w:rsidR="00826439" w:rsidRDefault="00826439" w:rsidP="00D73132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C2M_CALL</w:t>
            </w:r>
          </w:p>
        </w:tc>
        <w:tc>
          <w:tcPr>
            <w:tcW w:w="3955" w:type="dxa"/>
            <w:vAlign w:val="bottom"/>
          </w:tcPr>
          <w:p w14:paraId="61E9653B" w14:textId="2A736517" w:rsidR="00826439" w:rsidRDefault="00826439" w:rsidP="00D73132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Call Center</w:t>
            </w:r>
          </w:p>
        </w:tc>
      </w:tr>
      <w:tr w:rsidR="00826439" w:rsidRPr="00AC3020" w14:paraId="60DF891D" w14:textId="77777777" w:rsidTr="00C93A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24BBE627" w14:textId="77777777" w:rsidR="00826439" w:rsidRDefault="00826439" w:rsidP="00D73132">
            <w:pPr>
              <w:spacing w:before="120" w:after="120"/>
              <w:jc w:val="center"/>
            </w:pPr>
          </w:p>
        </w:tc>
        <w:tc>
          <w:tcPr>
            <w:tcW w:w="2520" w:type="dxa"/>
            <w:vAlign w:val="top"/>
          </w:tcPr>
          <w:p w14:paraId="57792183" w14:textId="2A983131" w:rsidR="00826439" w:rsidRDefault="00826439" w:rsidP="00D73132">
            <w:pPr>
              <w:spacing w:before="120" w:after="120"/>
            </w:pPr>
            <w:r w:rsidRPr="00282839">
              <w:t>C2M_CUSTINFO</w:t>
            </w:r>
          </w:p>
        </w:tc>
        <w:tc>
          <w:tcPr>
            <w:tcW w:w="3955" w:type="dxa"/>
            <w:vAlign w:val="top"/>
          </w:tcPr>
          <w:p w14:paraId="5D077308" w14:textId="2BA3E970" w:rsidR="00826439" w:rsidRDefault="00826439" w:rsidP="00D73132">
            <w:pPr>
              <w:spacing w:before="120" w:after="120"/>
            </w:pPr>
            <w:r w:rsidRPr="00282839">
              <w:t>Customer Information</w:t>
            </w:r>
          </w:p>
        </w:tc>
      </w:tr>
      <w:tr w:rsidR="00826439" w:rsidRPr="00AC3020" w14:paraId="535F5FFF" w14:textId="77777777" w:rsidTr="00C9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7A9BF726" w14:textId="77777777" w:rsidR="00826439" w:rsidRDefault="00826439" w:rsidP="00D73132">
            <w:pPr>
              <w:spacing w:before="120" w:after="120"/>
              <w:jc w:val="center"/>
            </w:pPr>
          </w:p>
        </w:tc>
        <w:tc>
          <w:tcPr>
            <w:tcW w:w="2520" w:type="dxa"/>
            <w:vAlign w:val="bottom"/>
          </w:tcPr>
          <w:p w14:paraId="4C6566F0" w14:textId="78647EFB" w:rsidR="00826439" w:rsidRDefault="00826439" w:rsidP="00D73132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C2M_TODO</w:t>
            </w:r>
          </w:p>
        </w:tc>
        <w:tc>
          <w:tcPr>
            <w:tcW w:w="3955" w:type="dxa"/>
            <w:vAlign w:val="bottom"/>
          </w:tcPr>
          <w:p w14:paraId="692AE205" w14:textId="426848A3" w:rsidR="00826439" w:rsidRDefault="00826439" w:rsidP="00D73132">
            <w:pPr>
              <w:spacing w:before="120" w:after="120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Menu - To Do - Agent</w:t>
            </w:r>
          </w:p>
        </w:tc>
      </w:tr>
      <w:tr w:rsidR="00826439" w:rsidRPr="00AC3020" w14:paraId="1DC886E5" w14:textId="77777777" w:rsidTr="00C93A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1350" w:type="dxa"/>
            <w:vMerge w:val="restart"/>
          </w:tcPr>
          <w:p w14:paraId="5F4BDD77" w14:textId="3554D52D" w:rsidR="00826439" w:rsidRDefault="00826439" w:rsidP="001217A6">
            <w:pPr>
              <w:spacing w:before="120" w:after="120"/>
              <w:jc w:val="center"/>
            </w:pPr>
            <w:r w:rsidRPr="001217A6">
              <w:t>FSM, Field Service, or Meter Ops</w:t>
            </w:r>
          </w:p>
        </w:tc>
        <w:tc>
          <w:tcPr>
            <w:tcW w:w="2520" w:type="dxa"/>
            <w:vAlign w:val="bottom"/>
          </w:tcPr>
          <w:p w14:paraId="7C7C10DE" w14:textId="7AC50E33" w:rsidR="00826439" w:rsidRDefault="00826439" w:rsidP="001217A6">
            <w:pPr>
              <w:spacing w:before="120" w:after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C2M_FLD</w:t>
            </w:r>
          </w:p>
        </w:tc>
        <w:tc>
          <w:tcPr>
            <w:tcW w:w="3955" w:type="dxa"/>
            <w:vAlign w:val="bottom"/>
          </w:tcPr>
          <w:p w14:paraId="3EA01168" w14:textId="74BEB75B" w:rsidR="00826439" w:rsidRDefault="00826439" w:rsidP="001217A6">
            <w:pPr>
              <w:spacing w:before="120" w:after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Field Ops</w:t>
            </w:r>
          </w:p>
        </w:tc>
      </w:tr>
      <w:tr w:rsidR="00826439" w:rsidRPr="00AC3020" w14:paraId="714C2C7F" w14:textId="77777777" w:rsidTr="00C9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30EBB6F0" w14:textId="77777777" w:rsidR="00826439" w:rsidRDefault="00826439" w:rsidP="001217A6">
            <w:pPr>
              <w:spacing w:before="120" w:after="120"/>
              <w:jc w:val="center"/>
            </w:pPr>
          </w:p>
        </w:tc>
        <w:tc>
          <w:tcPr>
            <w:tcW w:w="2520" w:type="dxa"/>
            <w:vAlign w:val="bottom"/>
          </w:tcPr>
          <w:p w14:paraId="5DD5F46B" w14:textId="043D6376" w:rsidR="00826439" w:rsidRDefault="00826439" w:rsidP="001217A6">
            <w:pPr>
              <w:spacing w:before="120" w:after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C2M_DE</w:t>
            </w:r>
          </w:p>
        </w:tc>
        <w:tc>
          <w:tcPr>
            <w:tcW w:w="3955" w:type="dxa"/>
            <w:vAlign w:val="bottom"/>
          </w:tcPr>
          <w:p w14:paraId="740EA7E7" w14:textId="421D4F74" w:rsidR="00826439" w:rsidRDefault="00826439" w:rsidP="001217A6">
            <w:pPr>
              <w:spacing w:before="120" w:after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Meter &amp; Device</w:t>
            </w:r>
          </w:p>
        </w:tc>
      </w:tr>
      <w:tr w:rsidR="00826439" w:rsidRPr="00AC3020" w14:paraId="79F8D524" w14:textId="77777777" w:rsidTr="00C93A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1253ED6A" w14:textId="77777777" w:rsidR="00826439" w:rsidRDefault="00826439" w:rsidP="001217A6">
            <w:pPr>
              <w:spacing w:before="120" w:after="120"/>
              <w:jc w:val="center"/>
            </w:pPr>
          </w:p>
        </w:tc>
        <w:tc>
          <w:tcPr>
            <w:tcW w:w="2520" w:type="dxa"/>
            <w:vAlign w:val="bottom"/>
          </w:tcPr>
          <w:p w14:paraId="38C7B6ED" w14:textId="461DCD8C" w:rsidR="00826439" w:rsidRDefault="00826439" w:rsidP="001217A6">
            <w:pPr>
              <w:spacing w:before="120" w:after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C2M_TODO</w:t>
            </w:r>
          </w:p>
        </w:tc>
        <w:tc>
          <w:tcPr>
            <w:tcW w:w="3955" w:type="dxa"/>
            <w:vAlign w:val="bottom"/>
          </w:tcPr>
          <w:p w14:paraId="60C17D82" w14:textId="006352DF" w:rsidR="00826439" w:rsidRDefault="00826439" w:rsidP="001217A6">
            <w:pPr>
              <w:spacing w:before="120" w:after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Menu - To Do - Agent</w:t>
            </w:r>
          </w:p>
        </w:tc>
      </w:tr>
      <w:tr w:rsidR="00826439" w:rsidRPr="00AC3020" w14:paraId="22B78075" w14:textId="77777777" w:rsidTr="00C93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1350" w:type="dxa"/>
            <w:vMerge w:val="restart"/>
          </w:tcPr>
          <w:p w14:paraId="43FD460F" w14:textId="6A5EFA54" w:rsidR="00826439" w:rsidRDefault="00826439" w:rsidP="00CF20BA">
            <w:pPr>
              <w:spacing w:before="120" w:after="120"/>
              <w:jc w:val="center"/>
            </w:pPr>
            <w:r w:rsidRPr="00CF20BA">
              <w:t>User Admin (User Security)</w:t>
            </w:r>
          </w:p>
        </w:tc>
        <w:tc>
          <w:tcPr>
            <w:tcW w:w="2520" w:type="dxa"/>
            <w:vAlign w:val="bottom"/>
          </w:tcPr>
          <w:p w14:paraId="66757AA0" w14:textId="6B0D20C4" w:rsidR="00826439" w:rsidRDefault="00826439" w:rsidP="00CF20BA">
            <w:pPr>
              <w:spacing w:before="120" w:after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C2M_AD_SEC</w:t>
            </w:r>
          </w:p>
        </w:tc>
        <w:tc>
          <w:tcPr>
            <w:tcW w:w="3955" w:type="dxa"/>
            <w:vAlign w:val="bottom"/>
          </w:tcPr>
          <w:p w14:paraId="43EE2969" w14:textId="71AEF344" w:rsidR="00826439" w:rsidRDefault="00826439" w:rsidP="00CF20BA">
            <w:pPr>
              <w:spacing w:before="120" w:after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Admin - Security</w:t>
            </w:r>
          </w:p>
        </w:tc>
      </w:tr>
      <w:tr w:rsidR="00826439" w:rsidRPr="00AC3020" w14:paraId="6B4D8A95" w14:textId="77777777" w:rsidTr="00C93A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1350" w:type="dxa"/>
            <w:vMerge/>
          </w:tcPr>
          <w:p w14:paraId="38E8F51A" w14:textId="77777777" w:rsidR="00826439" w:rsidRDefault="00826439" w:rsidP="00CF20BA">
            <w:pPr>
              <w:spacing w:before="120" w:after="120"/>
              <w:jc w:val="center"/>
            </w:pPr>
          </w:p>
        </w:tc>
        <w:tc>
          <w:tcPr>
            <w:tcW w:w="2520" w:type="dxa"/>
            <w:vAlign w:val="bottom"/>
          </w:tcPr>
          <w:p w14:paraId="5C0FC78D" w14:textId="4F01D312" w:rsidR="00826439" w:rsidRDefault="00826439" w:rsidP="00CF20BA">
            <w:pPr>
              <w:spacing w:before="120" w:after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C2M_BATCH_JOBS</w:t>
            </w:r>
          </w:p>
        </w:tc>
        <w:tc>
          <w:tcPr>
            <w:tcW w:w="3955" w:type="dxa"/>
            <w:vAlign w:val="bottom"/>
          </w:tcPr>
          <w:p w14:paraId="646755A5" w14:textId="140B418B" w:rsidR="00826439" w:rsidRDefault="00826439" w:rsidP="00CF20BA">
            <w:pPr>
              <w:spacing w:before="120" w:after="12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Batch Jobs</w:t>
            </w:r>
          </w:p>
        </w:tc>
      </w:tr>
    </w:tbl>
    <w:p w14:paraId="58789001" w14:textId="77777777" w:rsidR="00B33CA8" w:rsidRPr="00B33CA8" w:rsidRDefault="00B33CA8" w:rsidP="00B33CA8">
      <w:pPr>
        <w:rPr>
          <w:rFonts w:ascii="Times New Roman" w:hAnsi="Times New Roman"/>
        </w:rPr>
      </w:pPr>
    </w:p>
    <w:p w14:paraId="5E799A15" w14:textId="5EE8B8F8" w:rsidR="00F2432F" w:rsidRDefault="00F2432F" w:rsidP="00F2432F">
      <w:r>
        <w:rPr>
          <w:b/>
          <w:bCs/>
        </w:rPr>
        <w:t>Limitation:</w:t>
      </w:r>
    </w:p>
    <w:p w14:paraId="2EDCE23A" w14:textId="0522AE9A" w:rsidR="00977F22" w:rsidRDefault="009C5F79" w:rsidP="00977F22">
      <w:r>
        <w:t>This testing is not meant to test the full CIS functionality, as we have a separate test plan for that.  Rather, t</w:t>
      </w:r>
      <w:r w:rsidR="00976D97">
        <w:t xml:space="preserve">his testing should ensure that each </w:t>
      </w:r>
      <w:r w:rsidR="00264C21">
        <w:t>role</w:t>
      </w:r>
      <w:r w:rsidR="00976D97">
        <w:t xml:space="preserve"> can properly perform </w:t>
      </w:r>
      <w:r w:rsidR="00FD757A">
        <w:t>its</w:t>
      </w:r>
      <w:r w:rsidR="00976D97">
        <w:t xml:space="preserve"> job without encountering a</w:t>
      </w:r>
      <w:r w:rsidR="00C63A1A">
        <w:t>n error related to insufficient privileges.</w:t>
      </w:r>
    </w:p>
    <w:p w14:paraId="2D40C2B3" w14:textId="77777777" w:rsidR="00F30A92" w:rsidRPr="00977F22" w:rsidRDefault="00F30A92" w:rsidP="00977F22"/>
    <w:p w14:paraId="12CF9991" w14:textId="77777777" w:rsidR="00C63A1A" w:rsidRDefault="00C63A1A">
      <w:pPr>
        <w:rPr>
          <w:rFonts w:eastAsiaTheme="majorEastAsia" w:cstheme="majorBidi"/>
          <w:color w:val="1B89B9" w:themeColor="accent2" w:themeShade="BF"/>
          <w:sz w:val="32"/>
          <w:szCs w:val="32"/>
        </w:rPr>
      </w:pPr>
      <w:r>
        <w:br w:type="page"/>
      </w:r>
    </w:p>
    <w:p w14:paraId="35E0EE95" w14:textId="5E3A23CD" w:rsidR="002E686E" w:rsidRDefault="002E686E" w:rsidP="00064BA3">
      <w:pPr>
        <w:pStyle w:val="Heading2"/>
      </w:pPr>
      <w:bookmarkStart w:id="12" w:name="_Toc232862662"/>
      <w:r>
        <w:lastRenderedPageBreak/>
        <w:t xml:space="preserve">Test Case </w:t>
      </w:r>
      <w:r w:rsidR="002C5A7F">
        <w:t xml:space="preserve">– </w:t>
      </w:r>
      <w:r w:rsidR="008C5511">
        <w:t>Role-Based Access T</w:t>
      </w:r>
      <w:r w:rsidR="00B96B0C">
        <w:t>esting</w:t>
      </w:r>
      <w:bookmarkEnd w:id="12"/>
    </w:p>
    <w:bookmarkEnd w:id="6"/>
    <w:p w14:paraId="611C4F48" w14:textId="1DDE49C0" w:rsidR="004457F0" w:rsidRDefault="00692303" w:rsidP="006831BA">
      <w:r>
        <w:t>Guidelines:</w:t>
      </w:r>
    </w:p>
    <w:p w14:paraId="6059C127" w14:textId="4B4F5A40" w:rsidR="00014AA5" w:rsidRDefault="00103453" w:rsidP="00F11370">
      <w:pPr>
        <w:pStyle w:val="ListParagraph"/>
        <w:numPr>
          <w:ilvl w:val="0"/>
          <w:numId w:val="4"/>
        </w:numPr>
      </w:pPr>
      <w:r>
        <w:t xml:space="preserve">Before executing, ensure that the user </w:t>
      </w:r>
      <w:r w:rsidR="003B2EC3">
        <w:t xml:space="preserve">follows the user groups defined on the </w:t>
      </w:r>
      <w:r w:rsidR="00CA6AC1">
        <w:t>given user template.</w:t>
      </w:r>
    </w:p>
    <w:p w14:paraId="19B3BCAE" w14:textId="5D5144F0" w:rsidR="00965BEA" w:rsidRDefault="006872E1" w:rsidP="00F11370">
      <w:pPr>
        <w:pStyle w:val="ListParagraph"/>
        <w:numPr>
          <w:ilvl w:val="0"/>
          <w:numId w:val="4"/>
        </w:numPr>
      </w:pPr>
      <w:r>
        <w:t>Ensure that unrelated user groups are not included.  Otherwise, it can nullify the testing.</w:t>
      </w:r>
    </w:p>
    <w:p w14:paraId="3E028A7D" w14:textId="6DCBBC3F" w:rsidR="006872E1" w:rsidRPr="00692303" w:rsidRDefault="006872E1" w:rsidP="00F11370">
      <w:pPr>
        <w:pStyle w:val="ListParagraph"/>
        <w:numPr>
          <w:ilvl w:val="0"/>
          <w:numId w:val="4"/>
        </w:numPr>
      </w:pPr>
      <w:r>
        <w:t xml:space="preserve">If </w:t>
      </w:r>
      <w:r w:rsidR="001F1B3D">
        <w:t xml:space="preserve">an </w:t>
      </w:r>
      <w:r>
        <w:t xml:space="preserve">additional user group is necessary, please consult </w:t>
      </w:r>
      <w:r w:rsidR="001F1B3D">
        <w:t>the requester.</w:t>
      </w:r>
    </w:p>
    <w:tbl>
      <w:tblPr>
        <w:tblStyle w:val="Origin"/>
        <w:tblW w:w="0" w:type="auto"/>
        <w:tblLayout w:type="fixed"/>
        <w:tblLook w:val="0020" w:firstRow="1" w:lastRow="0" w:firstColumn="0" w:lastColumn="0" w:noHBand="0" w:noVBand="0"/>
      </w:tblPr>
      <w:tblGrid>
        <w:gridCol w:w="821"/>
        <w:gridCol w:w="3510"/>
        <w:gridCol w:w="3487"/>
        <w:gridCol w:w="1463"/>
      </w:tblGrid>
      <w:tr w:rsidR="004457F0" w:rsidRPr="00AC3020" w14:paraId="327FB687" w14:textId="77777777" w:rsidTr="000D7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8"/>
        </w:trPr>
        <w:tc>
          <w:tcPr>
            <w:tcW w:w="821" w:type="dxa"/>
          </w:tcPr>
          <w:p w14:paraId="161A745F" w14:textId="77777777" w:rsidR="004457F0" w:rsidRPr="00AC3020" w:rsidRDefault="004457F0" w:rsidP="00EF15B9">
            <w:pPr>
              <w:spacing w:before="120" w:after="120"/>
              <w:jc w:val="center"/>
              <w:rPr>
                <w:b w:val="0"/>
              </w:rPr>
            </w:pPr>
            <w:r w:rsidRPr="00AC3020">
              <w:t>Step No.</w:t>
            </w:r>
          </w:p>
        </w:tc>
        <w:tc>
          <w:tcPr>
            <w:tcW w:w="3510" w:type="dxa"/>
          </w:tcPr>
          <w:p w14:paraId="0FEF139E" w14:textId="60EBD00C" w:rsidR="004457F0" w:rsidRPr="00AC3020" w:rsidRDefault="00BA7E38" w:rsidP="00EF15B9">
            <w:pPr>
              <w:spacing w:before="120" w:after="120"/>
              <w:rPr>
                <w:b w:val="0"/>
              </w:rPr>
            </w:pPr>
            <w:r>
              <w:t>Step</w:t>
            </w:r>
          </w:p>
        </w:tc>
        <w:tc>
          <w:tcPr>
            <w:tcW w:w="3487" w:type="dxa"/>
          </w:tcPr>
          <w:p w14:paraId="61D0433A" w14:textId="5C7C58F4" w:rsidR="004457F0" w:rsidRPr="00AC3020" w:rsidRDefault="001D5D0D" w:rsidP="00EF15B9">
            <w:pPr>
              <w:spacing w:before="120" w:after="120"/>
              <w:rPr>
                <w:b w:val="0"/>
              </w:rPr>
            </w:pPr>
            <w:r>
              <w:t>Actual Result</w:t>
            </w:r>
          </w:p>
        </w:tc>
        <w:tc>
          <w:tcPr>
            <w:tcW w:w="1463" w:type="dxa"/>
          </w:tcPr>
          <w:p w14:paraId="0DAFF612" w14:textId="77777777" w:rsidR="004457F0" w:rsidRPr="00AC3020" w:rsidRDefault="004457F0" w:rsidP="00EF15B9">
            <w:pPr>
              <w:spacing w:before="120" w:after="120"/>
              <w:jc w:val="center"/>
              <w:rPr>
                <w:b w:val="0"/>
              </w:rPr>
            </w:pPr>
            <w:r w:rsidRPr="00AC3020">
              <w:t>Status</w:t>
            </w:r>
          </w:p>
        </w:tc>
      </w:tr>
      <w:tr w:rsidR="008C5511" w:rsidRPr="00AC3020" w14:paraId="5459BEF9" w14:textId="77777777" w:rsidTr="00B37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821" w:type="dxa"/>
          </w:tcPr>
          <w:p w14:paraId="33FC6A54" w14:textId="57D17E2A" w:rsidR="008C5511" w:rsidRPr="00AC3020" w:rsidRDefault="008C5511" w:rsidP="008C5511">
            <w:pPr>
              <w:spacing w:before="120" w:after="120"/>
              <w:jc w:val="center"/>
            </w:pPr>
            <w:r>
              <w:t>1.01</w:t>
            </w:r>
          </w:p>
        </w:tc>
        <w:tc>
          <w:tcPr>
            <w:tcW w:w="3510" w:type="dxa"/>
            <w:vAlign w:val="top"/>
          </w:tcPr>
          <w:p w14:paraId="7587EC5C" w14:textId="632B2EEF" w:rsidR="008C5511" w:rsidRPr="00AC3020" w:rsidRDefault="008C5511" w:rsidP="008C5511">
            <w:pPr>
              <w:tabs>
                <w:tab w:val="num" w:pos="720"/>
              </w:tabs>
              <w:spacing w:before="120" w:after="120"/>
            </w:pPr>
            <w:r>
              <w:t>Batch User</w:t>
            </w:r>
          </w:p>
        </w:tc>
        <w:tc>
          <w:tcPr>
            <w:tcW w:w="3487" w:type="dxa"/>
            <w:vAlign w:val="top"/>
          </w:tcPr>
          <w:p w14:paraId="7A836913" w14:textId="049C4A90" w:rsidR="008C5511" w:rsidRPr="00AC3020" w:rsidRDefault="008C5511" w:rsidP="008C5511">
            <w:pPr>
              <w:spacing w:before="120" w:after="120"/>
            </w:pPr>
            <w:r>
              <w:t xml:space="preserve">Refer to </w:t>
            </w:r>
            <w:r w:rsidR="006175BC">
              <w:t xml:space="preserve">the </w:t>
            </w:r>
            <w:r>
              <w:t xml:space="preserve">document link:  </w:t>
            </w:r>
            <w:hyperlink w:anchor="_Batch_User" w:history="1">
              <w:r w:rsidR="006175BC" w:rsidRPr="007137E1">
                <w:rPr>
                  <w:rStyle w:val="Hyperlink"/>
                </w:rPr>
                <w:t>Batch User</w:t>
              </w:r>
            </w:hyperlink>
          </w:p>
        </w:tc>
        <w:tc>
          <w:tcPr>
            <w:tcW w:w="1463" w:type="dxa"/>
          </w:tcPr>
          <w:p w14:paraId="1E62EE39" w14:textId="37F93212" w:rsidR="008C5511" w:rsidRPr="00AC3020" w:rsidRDefault="00C31670" w:rsidP="008C5511">
            <w:pPr>
              <w:spacing w:before="120" w:after="120"/>
              <w:jc w:val="center"/>
            </w:pPr>
            <w:r w:rsidRPr="002B4537">
              <w:rPr>
                <w:highlight w:val="yellow"/>
              </w:rPr>
              <w:t>PASS</w:t>
            </w:r>
            <w:r w:rsidR="002B4537" w:rsidRPr="002B4537">
              <w:rPr>
                <w:highlight w:val="yellow"/>
              </w:rPr>
              <w:t>/FAIL/NA</w:t>
            </w:r>
          </w:p>
        </w:tc>
      </w:tr>
      <w:tr w:rsidR="002B4537" w:rsidRPr="00AC3020" w14:paraId="1315A5FA" w14:textId="77777777" w:rsidTr="00D75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821" w:type="dxa"/>
          </w:tcPr>
          <w:p w14:paraId="7531EB0A" w14:textId="1AE1F404" w:rsidR="002B4537" w:rsidRPr="00AC3020" w:rsidRDefault="002B4537" w:rsidP="002B4537">
            <w:pPr>
              <w:spacing w:before="120" w:after="120"/>
              <w:jc w:val="center"/>
            </w:pPr>
            <w:r>
              <w:t>1.02</w:t>
            </w:r>
          </w:p>
        </w:tc>
        <w:tc>
          <w:tcPr>
            <w:tcW w:w="3510" w:type="dxa"/>
            <w:vAlign w:val="top"/>
          </w:tcPr>
          <w:p w14:paraId="1712E714" w14:textId="4AFC79D9" w:rsidR="002B4537" w:rsidRPr="00710FB9" w:rsidRDefault="002B4537" w:rsidP="002B4537">
            <w:pPr>
              <w:spacing w:before="120" w:after="120"/>
            </w:pPr>
            <w:r>
              <w:t>Billing</w:t>
            </w:r>
          </w:p>
        </w:tc>
        <w:tc>
          <w:tcPr>
            <w:tcW w:w="3487" w:type="dxa"/>
            <w:vAlign w:val="top"/>
          </w:tcPr>
          <w:p w14:paraId="4B37BB43" w14:textId="70D71B87" w:rsidR="002B4537" w:rsidRPr="00AC3020" w:rsidRDefault="002B4537" w:rsidP="002B4537">
            <w:pPr>
              <w:spacing w:before="120" w:after="120"/>
            </w:pPr>
            <w:r>
              <w:t xml:space="preserve">Refer to the document link:  </w:t>
            </w:r>
            <w:hyperlink w:anchor="_Billing" w:history="1">
              <w:r w:rsidRPr="007137E1">
                <w:rPr>
                  <w:rStyle w:val="Hyperlink"/>
                </w:rPr>
                <w:t>Billing</w:t>
              </w:r>
            </w:hyperlink>
          </w:p>
        </w:tc>
        <w:tc>
          <w:tcPr>
            <w:tcW w:w="1463" w:type="dxa"/>
          </w:tcPr>
          <w:p w14:paraId="3417E0BE" w14:textId="3F40237A" w:rsidR="002B4537" w:rsidRPr="00AC3020" w:rsidRDefault="002B4537" w:rsidP="002B4537">
            <w:pPr>
              <w:spacing w:before="120" w:after="120"/>
              <w:jc w:val="center"/>
            </w:pPr>
            <w:r w:rsidRPr="002B4537">
              <w:rPr>
                <w:highlight w:val="yellow"/>
              </w:rPr>
              <w:t>PASS/FAIL/NA</w:t>
            </w:r>
          </w:p>
        </w:tc>
      </w:tr>
      <w:tr w:rsidR="002B4537" w:rsidRPr="00AC3020" w14:paraId="5E866008" w14:textId="77777777" w:rsidTr="00D75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821" w:type="dxa"/>
          </w:tcPr>
          <w:p w14:paraId="024DE3B3" w14:textId="695B005D" w:rsidR="002B4537" w:rsidRPr="00AC3020" w:rsidRDefault="002B4537" w:rsidP="002B4537">
            <w:pPr>
              <w:spacing w:before="120" w:after="120"/>
              <w:jc w:val="center"/>
            </w:pPr>
            <w:r>
              <w:t>1.03</w:t>
            </w:r>
          </w:p>
        </w:tc>
        <w:tc>
          <w:tcPr>
            <w:tcW w:w="3510" w:type="dxa"/>
            <w:vAlign w:val="top"/>
          </w:tcPr>
          <w:p w14:paraId="0124F56A" w14:textId="58676843" w:rsidR="002B4537" w:rsidRPr="00710FB9" w:rsidRDefault="002B4537" w:rsidP="002B4537">
            <w:pPr>
              <w:spacing w:before="120" w:after="120"/>
            </w:pPr>
            <w:r w:rsidRPr="00D34DDD">
              <w:rPr>
                <w:rFonts w:ascii="Aptos Narrow" w:eastAsia="Times New Roman" w:hAnsi="Aptos Narrow" w:cs="Times New Roman"/>
                <w:color w:val="000000"/>
              </w:rPr>
              <w:t>Cashiers/Payment</w:t>
            </w:r>
          </w:p>
        </w:tc>
        <w:tc>
          <w:tcPr>
            <w:tcW w:w="3487" w:type="dxa"/>
            <w:vAlign w:val="top"/>
          </w:tcPr>
          <w:p w14:paraId="01E79D82" w14:textId="4828FD69" w:rsidR="002B4537" w:rsidRPr="00AC3020" w:rsidRDefault="002B4537" w:rsidP="002B4537">
            <w:pPr>
              <w:spacing w:before="120" w:after="120"/>
            </w:pPr>
            <w:r>
              <w:t xml:space="preserve">Refer to the document link:  </w:t>
            </w:r>
            <w:hyperlink w:anchor="_Cashiers/Payment" w:history="1">
              <w:r w:rsidRPr="007137E1">
                <w:rPr>
                  <w:rStyle w:val="Hyperlink"/>
                  <w:rFonts w:ascii="Aptos Narrow" w:eastAsia="Times New Roman" w:hAnsi="Aptos Narrow" w:cs="Times New Roman"/>
                </w:rPr>
                <w:t>Cashiers/Payment</w:t>
              </w:r>
            </w:hyperlink>
          </w:p>
        </w:tc>
        <w:tc>
          <w:tcPr>
            <w:tcW w:w="1463" w:type="dxa"/>
          </w:tcPr>
          <w:p w14:paraId="2D923EF7" w14:textId="32A13997" w:rsidR="002B4537" w:rsidRPr="00AC3020" w:rsidRDefault="002B4537" w:rsidP="002B4537">
            <w:pPr>
              <w:spacing w:before="120" w:after="120"/>
              <w:jc w:val="center"/>
            </w:pPr>
            <w:r w:rsidRPr="002B4537">
              <w:rPr>
                <w:highlight w:val="yellow"/>
              </w:rPr>
              <w:t>PASS/FAIL/NA</w:t>
            </w:r>
          </w:p>
        </w:tc>
      </w:tr>
      <w:tr w:rsidR="002B4537" w:rsidRPr="00AC3020" w14:paraId="2621BA88" w14:textId="77777777" w:rsidTr="00D75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821" w:type="dxa"/>
          </w:tcPr>
          <w:p w14:paraId="641EEECE" w14:textId="6329D17D" w:rsidR="002B4537" w:rsidRPr="00AC3020" w:rsidRDefault="002B4537" w:rsidP="002B4537">
            <w:pPr>
              <w:spacing w:before="120" w:after="120"/>
              <w:jc w:val="center"/>
            </w:pPr>
            <w:r>
              <w:t>1.04</w:t>
            </w:r>
          </w:p>
        </w:tc>
        <w:tc>
          <w:tcPr>
            <w:tcW w:w="3510" w:type="dxa"/>
            <w:vAlign w:val="top"/>
          </w:tcPr>
          <w:p w14:paraId="11BC398B" w14:textId="1217B6F9" w:rsidR="002B4537" w:rsidRPr="00710FB9" w:rsidRDefault="002B4537" w:rsidP="002B4537">
            <w:pPr>
              <w:spacing w:before="120" w:after="120"/>
            </w:pPr>
            <w:r w:rsidRPr="00D34DDD">
              <w:rPr>
                <w:rFonts w:ascii="Aptos Narrow" w:eastAsia="Times New Roman" w:hAnsi="Aptos Narrow" w:cs="Times New Roman"/>
                <w:color w:val="000000"/>
              </w:rPr>
              <w:t>Credit &amp; Collections</w:t>
            </w:r>
          </w:p>
        </w:tc>
        <w:tc>
          <w:tcPr>
            <w:tcW w:w="3487" w:type="dxa"/>
            <w:vAlign w:val="top"/>
          </w:tcPr>
          <w:p w14:paraId="7CF841C4" w14:textId="38534D9A" w:rsidR="002B4537" w:rsidRPr="00AC3020" w:rsidRDefault="002B4537" w:rsidP="002B4537">
            <w:pPr>
              <w:spacing w:before="120" w:after="120"/>
            </w:pPr>
            <w:r>
              <w:t xml:space="preserve">Refer to the document link:  </w:t>
            </w:r>
            <w:hyperlink w:anchor="_Credit_&amp;_Collections" w:history="1">
              <w:r w:rsidRPr="007137E1">
                <w:rPr>
                  <w:rStyle w:val="Hyperlink"/>
                  <w:rFonts w:ascii="Aptos Narrow" w:eastAsia="Times New Roman" w:hAnsi="Aptos Narrow" w:cs="Times New Roman"/>
                </w:rPr>
                <w:t>Credit &amp; Collections</w:t>
              </w:r>
            </w:hyperlink>
          </w:p>
        </w:tc>
        <w:tc>
          <w:tcPr>
            <w:tcW w:w="1463" w:type="dxa"/>
          </w:tcPr>
          <w:p w14:paraId="5AFFE5DA" w14:textId="0916B9BF" w:rsidR="002B4537" w:rsidRPr="00710FB9" w:rsidRDefault="002B4537" w:rsidP="002B4537">
            <w:pPr>
              <w:spacing w:before="120" w:after="120"/>
              <w:jc w:val="center"/>
              <w:rPr>
                <w:highlight w:val="yellow"/>
              </w:rPr>
            </w:pPr>
            <w:r w:rsidRPr="002B4537">
              <w:rPr>
                <w:highlight w:val="yellow"/>
              </w:rPr>
              <w:t>PASS/FAIL/NA</w:t>
            </w:r>
          </w:p>
        </w:tc>
      </w:tr>
      <w:tr w:rsidR="002B4537" w:rsidRPr="00AC3020" w14:paraId="038CD218" w14:textId="77777777" w:rsidTr="00D75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821" w:type="dxa"/>
          </w:tcPr>
          <w:p w14:paraId="7707D4BA" w14:textId="36C1806A" w:rsidR="002B4537" w:rsidRDefault="002B4537" w:rsidP="002B4537">
            <w:pPr>
              <w:spacing w:before="120" w:after="120"/>
              <w:jc w:val="center"/>
            </w:pPr>
            <w:r>
              <w:t>1.05</w:t>
            </w:r>
          </w:p>
        </w:tc>
        <w:tc>
          <w:tcPr>
            <w:tcW w:w="3510" w:type="dxa"/>
            <w:vAlign w:val="top"/>
          </w:tcPr>
          <w:p w14:paraId="0278CDBD" w14:textId="32D31FC3" w:rsidR="002B4537" w:rsidRDefault="002B4537" w:rsidP="002B4537">
            <w:pPr>
              <w:spacing w:before="120" w:after="120"/>
            </w:pPr>
            <w:r w:rsidRPr="00D34DDD">
              <w:rPr>
                <w:rFonts w:ascii="Aptos Narrow" w:eastAsia="Times New Roman" w:hAnsi="Aptos Narrow" w:cs="Times New Roman"/>
                <w:color w:val="000000"/>
              </w:rPr>
              <w:t>Customer Service</w:t>
            </w:r>
          </w:p>
        </w:tc>
        <w:tc>
          <w:tcPr>
            <w:tcW w:w="3487" w:type="dxa"/>
            <w:vAlign w:val="top"/>
          </w:tcPr>
          <w:p w14:paraId="6F797EAF" w14:textId="79775AD0" w:rsidR="002B4537" w:rsidRDefault="002B4537" w:rsidP="002B4537">
            <w:pPr>
              <w:spacing w:before="120" w:after="120"/>
            </w:pPr>
            <w:r>
              <w:t xml:space="preserve">Refer to the document link:  </w:t>
            </w:r>
            <w:hyperlink w:anchor="_Customer_Service" w:history="1">
              <w:r w:rsidRPr="007137E1">
                <w:rPr>
                  <w:rStyle w:val="Hyperlink"/>
                  <w:rFonts w:ascii="Aptos Narrow" w:eastAsia="Times New Roman" w:hAnsi="Aptos Narrow" w:cs="Times New Roman"/>
                </w:rPr>
                <w:t>Customer Service</w:t>
              </w:r>
            </w:hyperlink>
          </w:p>
        </w:tc>
        <w:tc>
          <w:tcPr>
            <w:tcW w:w="1463" w:type="dxa"/>
          </w:tcPr>
          <w:p w14:paraId="22FDF42B" w14:textId="0BA0BCC5" w:rsidR="002B4537" w:rsidRDefault="002B4537" w:rsidP="002B4537">
            <w:pPr>
              <w:spacing w:before="120" w:after="120"/>
              <w:jc w:val="center"/>
            </w:pPr>
            <w:r w:rsidRPr="002B4537">
              <w:rPr>
                <w:highlight w:val="yellow"/>
              </w:rPr>
              <w:t>PASS/FAIL/NA</w:t>
            </w:r>
          </w:p>
        </w:tc>
      </w:tr>
      <w:tr w:rsidR="002B4537" w:rsidRPr="00AC3020" w14:paraId="024DD9ED" w14:textId="77777777" w:rsidTr="00D753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8"/>
        </w:trPr>
        <w:tc>
          <w:tcPr>
            <w:tcW w:w="821" w:type="dxa"/>
          </w:tcPr>
          <w:p w14:paraId="4C64863C" w14:textId="39A508CE" w:rsidR="002B4537" w:rsidRDefault="002B4537" w:rsidP="002B4537">
            <w:pPr>
              <w:spacing w:before="120" w:after="120"/>
              <w:jc w:val="center"/>
            </w:pPr>
            <w:r>
              <w:t>1.06</w:t>
            </w:r>
          </w:p>
        </w:tc>
        <w:tc>
          <w:tcPr>
            <w:tcW w:w="3510" w:type="dxa"/>
            <w:vAlign w:val="top"/>
          </w:tcPr>
          <w:p w14:paraId="477E8962" w14:textId="6876433F" w:rsidR="002B4537" w:rsidRDefault="002B4537" w:rsidP="002B4537">
            <w:pPr>
              <w:spacing w:before="120" w:after="120"/>
            </w:pPr>
            <w:r w:rsidRPr="00D34DDD">
              <w:rPr>
                <w:rFonts w:ascii="Aptos Narrow" w:eastAsia="Times New Roman" w:hAnsi="Aptos Narrow" w:cs="Times New Roman"/>
                <w:color w:val="000000"/>
              </w:rPr>
              <w:t>FSM, Field Service, or Meter Ops</w:t>
            </w:r>
          </w:p>
        </w:tc>
        <w:tc>
          <w:tcPr>
            <w:tcW w:w="3487" w:type="dxa"/>
            <w:vAlign w:val="top"/>
          </w:tcPr>
          <w:p w14:paraId="5C69496B" w14:textId="5779FFA5" w:rsidR="002B4537" w:rsidRDefault="002B4537" w:rsidP="002B4537">
            <w:pPr>
              <w:spacing w:before="120" w:after="120"/>
            </w:pPr>
            <w:r>
              <w:t xml:space="preserve">Refer to the document link:  </w:t>
            </w:r>
            <w:hyperlink w:anchor="_FSM,_Field_Service," w:history="1">
              <w:r w:rsidRPr="007137E1">
                <w:rPr>
                  <w:rStyle w:val="Hyperlink"/>
                  <w:rFonts w:ascii="Aptos Narrow" w:eastAsia="Times New Roman" w:hAnsi="Aptos Narrow" w:cs="Times New Roman"/>
                </w:rPr>
                <w:t>FSM, Field Service, or Meter Ops</w:t>
              </w:r>
            </w:hyperlink>
          </w:p>
        </w:tc>
        <w:tc>
          <w:tcPr>
            <w:tcW w:w="1463" w:type="dxa"/>
          </w:tcPr>
          <w:p w14:paraId="4E327F63" w14:textId="50AF2814" w:rsidR="002B4537" w:rsidRDefault="002B4537" w:rsidP="002B4537">
            <w:pPr>
              <w:spacing w:before="120" w:after="120"/>
              <w:jc w:val="center"/>
            </w:pPr>
            <w:r w:rsidRPr="002B4537">
              <w:rPr>
                <w:highlight w:val="yellow"/>
              </w:rPr>
              <w:t>PASS/FAIL/NA</w:t>
            </w:r>
          </w:p>
        </w:tc>
      </w:tr>
      <w:tr w:rsidR="002B4537" w:rsidRPr="00AC3020" w14:paraId="6E2D83DE" w14:textId="77777777" w:rsidTr="00D75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tcW w:w="821" w:type="dxa"/>
          </w:tcPr>
          <w:p w14:paraId="46E5A027" w14:textId="1833DC04" w:rsidR="002B4537" w:rsidRDefault="002B4537" w:rsidP="002B4537">
            <w:pPr>
              <w:spacing w:before="120" w:after="120"/>
              <w:jc w:val="center"/>
            </w:pPr>
            <w:r>
              <w:t>1.07</w:t>
            </w:r>
          </w:p>
        </w:tc>
        <w:tc>
          <w:tcPr>
            <w:tcW w:w="3510" w:type="dxa"/>
            <w:vAlign w:val="top"/>
          </w:tcPr>
          <w:p w14:paraId="723DCB7C" w14:textId="1BFEA5B3" w:rsidR="002B4537" w:rsidRDefault="002B4537" w:rsidP="002B4537">
            <w:pPr>
              <w:spacing w:before="120" w:after="120"/>
            </w:pPr>
            <w:r w:rsidRPr="00D34DDD">
              <w:rPr>
                <w:rFonts w:ascii="Aptos Narrow" w:eastAsia="Times New Roman" w:hAnsi="Aptos Narrow" w:cs="Times New Roman"/>
                <w:color w:val="000000"/>
              </w:rPr>
              <w:t>User Admin (User Security)</w:t>
            </w:r>
          </w:p>
        </w:tc>
        <w:tc>
          <w:tcPr>
            <w:tcW w:w="3487" w:type="dxa"/>
            <w:vAlign w:val="top"/>
          </w:tcPr>
          <w:p w14:paraId="47B453A6" w14:textId="1F0B5863" w:rsidR="002B4537" w:rsidRDefault="002B4537" w:rsidP="002B4537">
            <w:pPr>
              <w:spacing w:before="120" w:after="120"/>
            </w:pPr>
            <w:r>
              <w:t xml:space="preserve">Refer to the document link:  </w:t>
            </w:r>
            <w:hyperlink w:anchor="_User_Admin_(User" w:history="1">
              <w:r w:rsidRPr="007137E1">
                <w:rPr>
                  <w:rStyle w:val="Hyperlink"/>
                  <w:rFonts w:ascii="Aptos Narrow" w:eastAsia="Times New Roman" w:hAnsi="Aptos Narrow" w:cs="Times New Roman"/>
                </w:rPr>
                <w:t>User Admin (User Security)</w:t>
              </w:r>
            </w:hyperlink>
          </w:p>
        </w:tc>
        <w:tc>
          <w:tcPr>
            <w:tcW w:w="1463" w:type="dxa"/>
          </w:tcPr>
          <w:p w14:paraId="6BF9EE07" w14:textId="4B9E5FE9" w:rsidR="002B4537" w:rsidRDefault="002B4537" w:rsidP="002B4537">
            <w:pPr>
              <w:spacing w:before="120" w:after="120"/>
              <w:jc w:val="center"/>
            </w:pPr>
            <w:r w:rsidRPr="002B4537">
              <w:rPr>
                <w:highlight w:val="yellow"/>
              </w:rPr>
              <w:t>PASS/FAIL/NA</w:t>
            </w:r>
          </w:p>
        </w:tc>
      </w:tr>
      <w:bookmarkEnd w:id="7"/>
      <w:bookmarkEnd w:id="8"/>
      <w:bookmarkEnd w:id="9"/>
      <w:bookmarkEnd w:id="10"/>
    </w:tbl>
    <w:p w14:paraId="2D033954" w14:textId="016178B0" w:rsidR="00523899" w:rsidRDefault="00523899" w:rsidP="00523899"/>
    <w:p w14:paraId="5396E035" w14:textId="77777777" w:rsidR="00242D56" w:rsidRDefault="00242D56">
      <w:pPr>
        <w:rPr>
          <w:rFonts w:eastAsiaTheme="majorEastAsia" w:cstheme="majorBidi"/>
          <w:color w:val="2AB4C6" w:themeColor="accent1" w:themeShade="BF"/>
          <w:sz w:val="28"/>
          <w:szCs w:val="28"/>
        </w:rPr>
      </w:pPr>
      <w:bookmarkStart w:id="13" w:name="_Step_1:"/>
      <w:bookmarkStart w:id="14" w:name="_Interface_-_Download"/>
      <w:bookmarkStart w:id="15" w:name="_Batch_User"/>
      <w:bookmarkStart w:id="16" w:name="_Toc232862663"/>
      <w:bookmarkEnd w:id="13"/>
      <w:bookmarkEnd w:id="14"/>
      <w:bookmarkEnd w:id="15"/>
      <w:r>
        <w:br w:type="page"/>
      </w:r>
    </w:p>
    <w:p w14:paraId="0F7F9EB3" w14:textId="7EB3D247" w:rsidR="007F403B" w:rsidRDefault="006175BC" w:rsidP="003444DA">
      <w:pPr>
        <w:pStyle w:val="Heading3"/>
      </w:pPr>
      <w:r>
        <w:lastRenderedPageBreak/>
        <w:t>Batch User</w:t>
      </w:r>
      <w:bookmarkEnd w:id="16"/>
    </w:p>
    <w:p w14:paraId="73C1B2FA" w14:textId="52413921" w:rsidR="003444DA" w:rsidRDefault="003444DA" w:rsidP="007C2C04">
      <w:pPr>
        <w:pStyle w:val="Heading4"/>
        <w:rPr>
          <w:noProof/>
        </w:rPr>
      </w:pPr>
      <w:r>
        <w:t xml:space="preserve">Provide a screenshot </w:t>
      </w:r>
      <w:r w:rsidR="00F93DE3">
        <w:t>of</w:t>
      </w:r>
      <w:r>
        <w:t xml:space="preserve"> the user template </w:t>
      </w:r>
      <w:r w:rsidR="00F93DE3">
        <w:t>for</w:t>
      </w:r>
      <w:r>
        <w:t xml:space="preserve"> reference.</w:t>
      </w:r>
    </w:p>
    <w:p w14:paraId="568088AA" w14:textId="77777777" w:rsidR="00D56417" w:rsidRPr="00D56417" w:rsidRDefault="00D56417" w:rsidP="00D56417"/>
    <w:p w14:paraId="6204745C" w14:textId="4786618E" w:rsidR="00993076" w:rsidRDefault="00993076" w:rsidP="007C2C04">
      <w:pPr>
        <w:pStyle w:val="Heading4"/>
      </w:pPr>
      <w:r>
        <w:t xml:space="preserve">Provide a screenshot showing that the </w:t>
      </w:r>
      <w:r w:rsidR="007F403B">
        <w:t>logged-in</w:t>
      </w:r>
      <w:r>
        <w:t xml:space="preserve"> user only has the </w:t>
      </w:r>
      <w:r w:rsidR="007F403B">
        <w:t>user group being tested.</w:t>
      </w:r>
    </w:p>
    <w:p w14:paraId="43F2D3FF" w14:textId="1C07B887" w:rsidR="003444DA" w:rsidRDefault="003444DA" w:rsidP="000C0FE8"/>
    <w:p w14:paraId="09664C5E" w14:textId="665B9232" w:rsidR="000C0FE8" w:rsidRDefault="000C0FE8" w:rsidP="007C2C04">
      <w:pPr>
        <w:pStyle w:val="Heading4"/>
      </w:pPr>
      <w:r>
        <w:t>Run a Batch Job</w:t>
      </w:r>
    </w:p>
    <w:p w14:paraId="272BDE05" w14:textId="2BF5D1C5" w:rsidR="004E5338" w:rsidRDefault="004E5338" w:rsidP="000C0FE8"/>
    <w:p w14:paraId="348C72F6" w14:textId="2763BC8E" w:rsidR="000C0FE8" w:rsidRDefault="000C0FE8" w:rsidP="007C2C04">
      <w:pPr>
        <w:pStyle w:val="Heading4"/>
      </w:pPr>
      <w:r>
        <w:t>Rerun a Batch Job</w:t>
      </w:r>
    </w:p>
    <w:p w14:paraId="379A73B6" w14:textId="107D45D1" w:rsidR="000C0FE8" w:rsidRDefault="000C0FE8" w:rsidP="000C0FE8"/>
    <w:p w14:paraId="0B2325C8" w14:textId="77777777" w:rsidR="000C0FE8" w:rsidRDefault="000C0FE8" w:rsidP="007C2C04">
      <w:pPr>
        <w:pStyle w:val="Heading4"/>
      </w:pPr>
      <w:r>
        <w:t>Cancel a Batch Job</w:t>
      </w:r>
    </w:p>
    <w:p w14:paraId="53730374" w14:textId="5909F0CF" w:rsidR="007C2C04" w:rsidRDefault="007C2C04" w:rsidP="000C0FE8"/>
    <w:p w14:paraId="5D8AA303" w14:textId="77777777" w:rsidR="007C2C04" w:rsidRDefault="000C0FE8" w:rsidP="007C2C04">
      <w:pPr>
        <w:pStyle w:val="Heading4"/>
      </w:pPr>
      <w:r>
        <w:t>Make sure that the user has no access to update data unrelated to the batch</w:t>
      </w:r>
      <w:r w:rsidR="00FD757A">
        <w:t>.</w:t>
      </w:r>
      <w:bookmarkStart w:id="17" w:name="_Billing"/>
      <w:bookmarkEnd w:id="17"/>
    </w:p>
    <w:p w14:paraId="1E945BDE" w14:textId="6D6818B4" w:rsidR="007F403B" w:rsidRDefault="007C2C04" w:rsidP="007C2C04">
      <w:pPr>
        <w:rPr>
          <w:noProof/>
        </w:rPr>
      </w:pPr>
      <w:r>
        <w:t xml:space="preserve">Cannot access User </w:t>
      </w:r>
    </w:p>
    <w:p w14:paraId="0B9419B3" w14:textId="77777777" w:rsidR="00C177BA" w:rsidRDefault="00C177BA" w:rsidP="007C2C04"/>
    <w:p w14:paraId="1502590D" w14:textId="68282432" w:rsidR="007C2C04" w:rsidRDefault="00CD062D" w:rsidP="007C2C04">
      <w:r>
        <w:t xml:space="preserve">Cannot access Language portal </w:t>
      </w:r>
    </w:p>
    <w:p w14:paraId="12A7F14E" w14:textId="77777777" w:rsidR="00C177BA" w:rsidRDefault="00C177BA" w:rsidP="007C2C04"/>
    <w:p w14:paraId="57D4190F" w14:textId="67019091" w:rsidR="00C84DC9" w:rsidRDefault="00C84DC9" w:rsidP="007C2C04">
      <w:r>
        <w:t xml:space="preserve">Cannot access 360 </w:t>
      </w:r>
      <w:proofErr w:type="gramStart"/>
      <w:r>
        <w:t>search</w:t>
      </w:r>
      <w:proofErr w:type="gramEnd"/>
      <w:r>
        <w:t xml:space="preserve"> </w:t>
      </w:r>
    </w:p>
    <w:p w14:paraId="07AF2178" w14:textId="77777777" w:rsidR="00C177BA" w:rsidRPr="007C2C04" w:rsidRDefault="00C177BA" w:rsidP="007C2C04"/>
    <w:p w14:paraId="2EB27114" w14:textId="77777777" w:rsidR="00242D56" w:rsidRDefault="00242D56">
      <w:pPr>
        <w:rPr>
          <w:rFonts w:eastAsiaTheme="majorEastAsia" w:cstheme="majorBidi"/>
          <w:color w:val="2AB4C6" w:themeColor="accent1" w:themeShade="BF"/>
          <w:sz w:val="28"/>
          <w:szCs w:val="28"/>
        </w:rPr>
      </w:pPr>
      <w:bookmarkStart w:id="18" w:name="_Toc232862664"/>
      <w:r>
        <w:br w:type="page"/>
      </w:r>
    </w:p>
    <w:p w14:paraId="76386F0D" w14:textId="5E24392E" w:rsidR="006175BC" w:rsidRDefault="006175BC" w:rsidP="006175BC">
      <w:pPr>
        <w:pStyle w:val="Heading3"/>
      </w:pPr>
      <w:r>
        <w:lastRenderedPageBreak/>
        <w:t>Billing</w:t>
      </w:r>
      <w:bookmarkEnd w:id="18"/>
    </w:p>
    <w:p w14:paraId="28E8D8C2" w14:textId="77777777" w:rsidR="006249AD" w:rsidRDefault="006249AD" w:rsidP="00C84DC9">
      <w:pPr>
        <w:pStyle w:val="Heading4"/>
      </w:pPr>
      <w:r>
        <w:t>Provide a screenshot of the user template for reference.</w:t>
      </w:r>
    </w:p>
    <w:p w14:paraId="07D0473F" w14:textId="64A3A0E7" w:rsidR="006249AD" w:rsidRDefault="006249AD" w:rsidP="006249AD"/>
    <w:p w14:paraId="4CC0D4C8" w14:textId="77777777" w:rsidR="007F403B" w:rsidRDefault="007F403B" w:rsidP="00C84DC9">
      <w:pPr>
        <w:pStyle w:val="Heading4"/>
      </w:pPr>
      <w:r>
        <w:t>Provide a screenshot showing that the logged-in user only has the user group being tested.</w:t>
      </w:r>
    </w:p>
    <w:p w14:paraId="1CAFC8DC" w14:textId="7460B37A" w:rsidR="007F403B" w:rsidRDefault="007F403B" w:rsidP="007F403B"/>
    <w:p w14:paraId="370CB04D" w14:textId="4F83B07D" w:rsidR="0038091E" w:rsidRDefault="0038091E" w:rsidP="00C84DC9">
      <w:pPr>
        <w:pStyle w:val="Heading4"/>
      </w:pPr>
      <w:r>
        <w:t>Manually create and complete the Bill</w:t>
      </w:r>
      <w:r w:rsidR="00FD757A">
        <w:t>.</w:t>
      </w:r>
    </w:p>
    <w:p w14:paraId="09BE2487" w14:textId="3CD24F4C" w:rsidR="0038091E" w:rsidRDefault="0038091E" w:rsidP="0038091E"/>
    <w:p w14:paraId="7CD4572E" w14:textId="77777777" w:rsidR="0038091E" w:rsidRDefault="0038091E" w:rsidP="00C84DC9">
      <w:pPr>
        <w:pStyle w:val="Heading4"/>
      </w:pPr>
      <w:r>
        <w:t>Perform Cancel/Rebill</w:t>
      </w:r>
    </w:p>
    <w:p w14:paraId="3E1B250A" w14:textId="424FF894" w:rsidR="0038091E" w:rsidRDefault="006E7F9C" w:rsidP="0038091E">
      <w:r>
        <w:t>Cancel</w:t>
      </w:r>
    </w:p>
    <w:p w14:paraId="4D5348C6" w14:textId="77777777" w:rsidR="006E7F9C" w:rsidRDefault="006E7F9C" w:rsidP="0038091E"/>
    <w:p w14:paraId="7D6E6029" w14:textId="7FB00CFD" w:rsidR="00DE162A" w:rsidRDefault="00DE162A" w:rsidP="0038091E">
      <w:r>
        <w:t>Rebill</w:t>
      </w:r>
    </w:p>
    <w:p w14:paraId="364DFBB8" w14:textId="1DF688C3" w:rsidR="00DE162A" w:rsidRDefault="00DE162A" w:rsidP="0038091E"/>
    <w:p w14:paraId="79217E69" w14:textId="77777777" w:rsidR="0038091E" w:rsidRDefault="0038091E" w:rsidP="00C84DC9">
      <w:pPr>
        <w:pStyle w:val="Heading4"/>
      </w:pPr>
      <w:r>
        <w:t>Display Bill</w:t>
      </w:r>
    </w:p>
    <w:p w14:paraId="76CAF10B" w14:textId="15E95EBC" w:rsidR="0038091E" w:rsidRDefault="0038091E" w:rsidP="0038091E"/>
    <w:p w14:paraId="14FB8858" w14:textId="7258E558" w:rsidR="0038091E" w:rsidRDefault="0038091E" w:rsidP="00C84DC9">
      <w:pPr>
        <w:pStyle w:val="Heading4"/>
      </w:pPr>
      <w:r>
        <w:t>Make sure that the user has no access to update data unrelated to Billing</w:t>
      </w:r>
      <w:r w:rsidR="00FD757A">
        <w:t>.</w:t>
      </w:r>
    </w:p>
    <w:p w14:paraId="1947EA1B" w14:textId="6D9654E7" w:rsidR="005901D9" w:rsidRPr="005901D9" w:rsidRDefault="005901D9" w:rsidP="005901D9">
      <w:r>
        <w:t>No Go to Account function on dropdown</w:t>
      </w:r>
    </w:p>
    <w:p w14:paraId="1B359703" w14:textId="77777777" w:rsidR="006E7F9C" w:rsidRDefault="006E7F9C" w:rsidP="0038091E"/>
    <w:p w14:paraId="5097D0FA" w14:textId="152DDAF5" w:rsidR="00A40BEF" w:rsidRDefault="00A40BEF" w:rsidP="0038091E">
      <w:r>
        <w:t xml:space="preserve">No go to SA function on dropdown </w:t>
      </w:r>
    </w:p>
    <w:p w14:paraId="7C24066D" w14:textId="77777777" w:rsidR="006E7F9C" w:rsidRDefault="006E7F9C" w:rsidP="0038091E"/>
    <w:p w14:paraId="4273A768" w14:textId="71EF15CB" w:rsidR="00235054" w:rsidRDefault="00235054" w:rsidP="0038091E">
      <w:r>
        <w:t xml:space="preserve">Cannot go to Premise </w:t>
      </w:r>
    </w:p>
    <w:p w14:paraId="5A112241" w14:textId="77777777" w:rsidR="006E7F9C" w:rsidRDefault="006E7F9C" w:rsidP="00C84DC9">
      <w:pPr>
        <w:pStyle w:val="Heading4"/>
      </w:pPr>
    </w:p>
    <w:p w14:paraId="387522E1" w14:textId="0D178334" w:rsidR="0038091E" w:rsidRDefault="0038091E" w:rsidP="00C84DC9">
      <w:pPr>
        <w:pStyle w:val="Heading4"/>
      </w:pPr>
      <w:r>
        <w:t xml:space="preserve">Complete Billing Related </w:t>
      </w:r>
      <w:proofErr w:type="gramStart"/>
      <w:r>
        <w:t>To</w:t>
      </w:r>
      <w:proofErr w:type="gramEnd"/>
      <w:r>
        <w:t xml:space="preserve"> Do after rebill/bill correction</w:t>
      </w:r>
    </w:p>
    <w:p w14:paraId="6B6CA681" w14:textId="77777777" w:rsidR="006E7F9C" w:rsidRDefault="006E7F9C" w:rsidP="006175BC">
      <w:pPr>
        <w:pStyle w:val="Heading3"/>
      </w:pPr>
      <w:bookmarkStart w:id="19" w:name="_Cashiers/Payment"/>
      <w:bookmarkStart w:id="20" w:name="_Toc232862665"/>
      <w:bookmarkEnd w:id="19"/>
    </w:p>
    <w:p w14:paraId="7F5FB92F" w14:textId="77777777" w:rsidR="00242D56" w:rsidRDefault="00242D56">
      <w:pPr>
        <w:rPr>
          <w:rFonts w:eastAsiaTheme="majorEastAsia" w:cstheme="majorBidi"/>
          <w:color w:val="2AB4C6" w:themeColor="accent1" w:themeShade="BF"/>
          <w:sz w:val="28"/>
          <w:szCs w:val="28"/>
        </w:rPr>
      </w:pPr>
      <w:r>
        <w:br w:type="page"/>
      </w:r>
    </w:p>
    <w:p w14:paraId="6E094DB7" w14:textId="0EA8DE2A" w:rsidR="006175BC" w:rsidRDefault="006175BC" w:rsidP="006175BC">
      <w:pPr>
        <w:pStyle w:val="Heading3"/>
      </w:pPr>
      <w:r>
        <w:lastRenderedPageBreak/>
        <w:t>Cashiers/Payment</w:t>
      </w:r>
      <w:bookmarkEnd w:id="20"/>
    </w:p>
    <w:p w14:paraId="1D399FE6" w14:textId="77777777" w:rsidR="006249AD" w:rsidRDefault="006249AD" w:rsidP="0076677A">
      <w:pPr>
        <w:pStyle w:val="Heading4"/>
      </w:pPr>
      <w:r>
        <w:t>Provide a screenshot of the user template for reference.</w:t>
      </w:r>
    </w:p>
    <w:p w14:paraId="46B7EA82" w14:textId="127769A1" w:rsidR="006249AD" w:rsidRDefault="006249AD" w:rsidP="006249AD"/>
    <w:p w14:paraId="4AF1717D" w14:textId="77777777" w:rsidR="007F403B" w:rsidRDefault="007F403B" w:rsidP="0076677A">
      <w:pPr>
        <w:pStyle w:val="Heading4"/>
      </w:pPr>
      <w:r>
        <w:t>Provide a screenshot showing that the logged-in user only has the user group being tested.</w:t>
      </w:r>
    </w:p>
    <w:p w14:paraId="2B9B9F2E" w14:textId="0A1BFB5E" w:rsidR="007F403B" w:rsidRDefault="007F403B" w:rsidP="007F403B"/>
    <w:p w14:paraId="4EDAE78F" w14:textId="13F4C094" w:rsidR="006E705E" w:rsidRDefault="006E705E" w:rsidP="0076677A">
      <w:pPr>
        <w:pStyle w:val="Heading4"/>
      </w:pPr>
      <w:r>
        <w:t xml:space="preserve">Manually create and freeze </w:t>
      </w:r>
      <w:r w:rsidR="00FD757A">
        <w:t xml:space="preserve">the </w:t>
      </w:r>
      <w:r>
        <w:t>Payment</w:t>
      </w:r>
      <w:r w:rsidR="00FD757A">
        <w:t>.</w:t>
      </w:r>
    </w:p>
    <w:p w14:paraId="16A443AC" w14:textId="48AF9E4F" w:rsidR="00164E26" w:rsidRDefault="00164E26" w:rsidP="006E705E"/>
    <w:p w14:paraId="3EF24452" w14:textId="77777777" w:rsidR="006E705E" w:rsidRDefault="006E705E" w:rsidP="0076677A">
      <w:pPr>
        <w:pStyle w:val="Heading4"/>
      </w:pPr>
      <w:r>
        <w:t>Cancel Payment</w:t>
      </w:r>
    </w:p>
    <w:p w14:paraId="2F2A619D" w14:textId="750E5D82" w:rsidR="0026390B" w:rsidRDefault="0026390B" w:rsidP="006E705E"/>
    <w:p w14:paraId="6F33E2CA" w14:textId="77777777" w:rsidR="006E705E" w:rsidRDefault="006E705E" w:rsidP="0076677A">
      <w:pPr>
        <w:pStyle w:val="Heading4"/>
      </w:pPr>
      <w:r>
        <w:t>Create Refunds/Adjustment</w:t>
      </w:r>
    </w:p>
    <w:p w14:paraId="103F856E" w14:textId="12D81429" w:rsidR="005F5F56" w:rsidRDefault="005F5F56" w:rsidP="006E705E"/>
    <w:p w14:paraId="1B5A501D" w14:textId="3D621040" w:rsidR="006E705E" w:rsidRDefault="006E705E" w:rsidP="0076677A">
      <w:pPr>
        <w:pStyle w:val="Heading4"/>
      </w:pPr>
      <w:r>
        <w:t xml:space="preserve">Make sure that </w:t>
      </w:r>
      <w:r w:rsidR="00FD757A">
        <w:t xml:space="preserve">the </w:t>
      </w:r>
      <w:r>
        <w:t>user has no access to update data unrelated to Cashiers/Payment</w:t>
      </w:r>
      <w:r w:rsidR="00FD757A">
        <w:t>.</w:t>
      </w:r>
    </w:p>
    <w:p w14:paraId="52BF8591" w14:textId="28A8C2AA" w:rsidR="006E705E" w:rsidRDefault="007E0B52" w:rsidP="006E705E">
      <w:r>
        <w:t>No go to Account function in dropdown</w:t>
      </w:r>
    </w:p>
    <w:p w14:paraId="1185D798" w14:textId="77777777" w:rsidR="0087206B" w:rsidRDefault="0087206B" w:rsidP="006E705E"/>
    <w:p w14:paraId="0E767164" w14:textId="6D40C401" w:rsidR="007E0B52" w:rsidRDefault="007E0B52" w:rsidP="006E705E">
      <w:r>
        <w:t xml:space="preserve">No go to Person function in dropdown </w:t>
      </w:r>
    </w:p>
    <w:p w14:paraId="3471FD26" w14:textId="4BD8DB5B" w:rsidR="007E0B52" w:rsidRDefault="007E0B52" w:rsidP="006E705E"/>
    <w:p w14:paraId="36453BD8" w14:textId="0A2CFE80" w:rsidR="0087206B" w:rsidRDefault="0087206B" w:rsidP="006E705E">
      <w:r>
        <w:t>No go to Premise function in dropdown</w:t>
      </w:r>
    </w:p>
    <w:p w14:paraId="6A22DB2D" w14:textId="5963FE09" w:rsidR="0087206B" w:rsidRDefault="0087206B" w:rsidP="006E705E"/>
    <w:p w14:paraId="4F21833E" w14:textId="3DC5A0D9" w:rsidR="00AF7275" w:rsidRDefault="00AF7275" w:rsidP="006E705E">
      <w:r>
        <w:t xml:space="preserve">Cannot access Service Point </w:t>
      </w:r>
    </w:p>
    <w:p w14:paraId="7EE5F262" w14:textId="6C158B9D" w:rsidR="00AF7275" w:rsidRDefault="00AF7275" w:rsidP="006E705E"/>
    <w:p w14:paraId="0DAEC976" w14:textId="64A204CE" w:rsidR="007F403B" w:rsidRDefault="006E705E" w:rsidP="007D5DF7">
      <w:pPr>
        <w:pStyle w:val="Heading4"/>
      </w:pPr>
      <w:r>
        <w:t xml:space="preserve">Complete Cashiers/Payment Related </w:t>
      </w:r>
      <w:proofErr w:type="gramStart"/>
      <w:r>
        <w:t>To</w:t>
      </w:r>
      <w:proofErr w:type="gramEnd"/>
      <w:r>
        <w:t xml:space="preserve"> Dos</w:t>
      </w:r>
      <w:bookmarkStart w:id="21" w:name="_Credit_&amp;_Collections"/>
      <w:bookmarkEnd w:id="21"/>
    </w:p>
    <w:p w14:paraId="1921D9BB" w14:textId="77777777" w:rsidR="007D5DF7" w:rsidRDefault="007D5DF7" w:rsidP="007D5DF7"/>
    <w:p w14:paraId="2DFD85CF" w14:textId="77777777" w:rsidR="00242D56" w:rsidRDefault="00242D56">
      <w:pPr>
        <w:rPr>
          <w:rFonts w:eastAsiaTheme="majorEastAsia" w:cstheme="majorBidi"/>
          <w:color w:val="2AB4C6" w:themeColor="accent1" w:themeShade="BF"/>
          <w:sz w:val="28"/>
          <w:szCs w:val="28"/>
        </w:rPr>
      </w:pPr>
      <w:bookmarkStart w:id="22" w:name="_Toc232862666"/>
      <w:r>
        <w:br w:type="page"/>
      </w:r>
    </w:p>
    <w:p w14:paraId="75F75964" w14:textId="2716BA80" w:rsidR="006175BC" w:rsidRDefault="006175BC" w:rsidP="006175BC">
      <w:pPr>
        <w:pStyle w:val="Heading3"/>
      </w:pPr>
      <w:r>
        <w:lastRenderedPageBreak/>
        <w:t>Credit &amp; Collections</w:t>
      </w:r>
      <w:bookmarkEnd w:id="22"/>
    </w:p>
    <w:p w14:paraId="2804E84C" w14:textId="77777777" w:rsidR="006249AD" w:rsidRDefault="006249AD" w:rsidP="00BD1002">
      <w:pPr>
        <w:pStyle w:val="Heading4"/>
      </w:pPr>
      <w:r>
        <w:t>Provide a screenshot of the user template for reference.</w:t>
      </w:r>
    </w:p>
    <w:p w14:paraId="5F50683A" w14:textId="09EEBB1B" w:rsidR="006249AD" w:rsidRDefault="006249AD" w:rsidP="006249AD"/>
    <w:p w14:paraId="1E493B9C" w14:textId="77777777" w:rsidR="007F403B" w:rsidRDefault="007F403B" w:rsidP="00BD1002">
      <w:pPr>
        <w:pStyle w:val="Heading4"/>
      </w:pPr>
      <w:r>
        <w:t>Provide a screenshot showing that the logged-in user only has the user group being tested.</w:t>
      </w:r>
    </w:p>
    <w:p w14:paraId="6D142FE3" w14:textId="77777777" w:rsidR="007D5DF7" w:rsidRDefault="007D5DF7" w:rsidP="00BD1002">
      <w:pPr>
        <w:pStyle w:val="Heading4"/>
      </w:pPr>
    </w:p>
    <w:p w14:paraId="528F56FC" w14:textId="0A655901" w:rsidR="006E705E" w:rsidRDefault="00F93DE3" w:rsidP="00BD1002">
      <w:pPr>
        <w:pStyle w:val="Heading4"/>
      </w:pPr>
      <w:r>
        <w:t>The user</w:t>
      </w:r>
      <w:r w:rsidR="006E705E">
        <w:t xml:space="preserve"> can create/update/cancel Credit &amp; Collections</w:t>
      </w:r>
      <w:r>
        <w:t>-</w:t>
      </w:r>
      <w:r w:rsidR="006E705E">
        <w:t>related records</w:t>
      </w:r>
      <w:r>
        <w:t>.</w:t>
      </w:r>
    </w:p>
    <w:p w14:paraId="1D769944" w14:textId="1698DBB2" w:rsidR="00EC0E3F" w:rsidRDefault="001A001D" w:rsidP="00EC0E3F">
      <w:r>
        <w:t xml:space="preserve">Create Collection Process </w:t>
      </w:r>
    </w:p>
    <w:p w14:paraId="0E51D885" w14:textId="77777777" w:rsidR="007F68CC" w:rsidRPr="00EC0E3F" w:rsidRDefault="007F68CC" w:rsidP="00EC0E3F"/>
    <w:p w14:paraId="7CABD110" w14:textId="4C1F7796" w:rsidR="006E705E" w:rsidRDefault="00EC0E3F" w:rsidP="006E705E">
      <w:r>
        <w:t>Update Collection Process</w:t>
      </w:r>
    </w:p>
    <w:p w14:paraId="17D2D465" w14:textId="77777777" w:rsidR="007D5DF7" w:rsidRDefault="007D5DF7" w:rsidP="006E705E"/>
    <w:p w14:paraId="05AE034F" w14:textId="198B80A4" w:rsidR="0033174F" w:rsidRDefault="0033174F" w:rsidP="006E705E">
      <w:r>
        <w:t xml:space="preserve">Cancel Collection Process </w:t>
      </w:r>
    </w:p>
    <w:p w14:paraId="1DAFCD68" w14:textId="77777777" w:rsidR="007D5DF7" w:rsidRDefault="007D5DF7" w:rsidP="00BD1002">
      <w:pPr>
        <w:pStyle w:val="Heading4"/>
      </w:pPr>
    </w:p>
    <w:p w14:paraId="6008F54F" w14:textId="0E2ADEBE" w:rsidR="006E705E" w:rsidRDefault="006E705E" w:rsidP="00BD1002">
      <w:pPr>
        <w:pStyle w:val="Heading4"/>
      </w:pPr>
      <w:r>
        <w:t xml:space="preserve">Complete Credit &amp; Collections </w:t>
      </w:r>
      <w:proofErr w:type="gramStart"/>
      <w:r>
        <w:t>To</w:t>
      </w:r>
      <w:proofErr w:type="gramEnd"/>
      <w:r>
        <w:t xml:space="preserve"> Do</w:t>
      </w:r>
    </w:p>
    <w:p w14:paraId="65ACBECD" w14:textId="00BC8D13" w:rsidR="006E705E" w:rsidRDefault="006E705E" w:rsidP="006E705E"/>
    <w:p w14:paraId="78C21207" w14:textId="5C7CCEF8" w:rsidR="00AC4F37" w:rsidRDefault="00AC4F37" w:rsidP="006E705E"/>
    <w:p w14:paraId="31D9C362" w14:textId="56564488" w:rsidR="006E705E" w:rsidRDefault="006E705E" w:rsidP="00BD1002">
      <w:pPr>
        <w:pStyle w:val="Heading4"/>
      </w:pPr>
      <w:r>
        <w:t xml:space="preserve">Make sure that </w:t>
      </w:r>
      <w:r w:rsidR="00FD757A">
        <w:t xml:space="preserve">the </w:t>
      </w:r>
      <w:r>
        <w:t>user has no access to update data unrelated to Credit and Collections</w:t>
      </w:r>
      <w:r w:rsidR="00FD757A">
        <w:t>.</w:t>
      </w:r>
    </w:p>
    <w:p w14:paraId="10D362FD" w14:textId="2C39E1FA" w:rsidR="006E705E" w:rsidRDefault="00CD5C65" w:rsidP="006E705E">
      <w:r>
        <w:t>No go to Account function in dropdown</w:t>
      </w:r>
    </w:p>
    <w:p w14:paraId="44A8A2ED" w14:textId="3B1CDB5C" w:rsidR="00CD5C65" w:rsidRDefault="00CD5C65" w:rsidP="006E705E"/>
    <w:p w14:paraId="2A1AB3DC" w14:textId="5D182080" w:rsidR="00AB7A4D" w:rsidRDefault="00AB7A4D" w:rsidP="006E705E">
      <w:r>
        <w:t xml:space="preserve">Cannot Access Person </w:t>
      </w:r>
    </w:p>
    <w:p w14:paraId="361532CF" w14:textId="77777777" w:rsidR="007D5DF7" w:rsidRDefault="007D5DF7" w:rsidP="006E705E"/>
    <w:p w14:paraId="3A6AE1C4" w14:textId="7C67D2F6" w:rsidR="00AB7A4D" w:rsidRPr="006E705E" w:rsidRDefault="00AB7A4D" w:rsidP="006E705E">
      <w:r>
        <w:t xml:space="preserve">Cannot access Premise </w:t>
      </w:r>
    </w:p>
    <w:p w14:paraId="36115AFF" w14:textId="3DD479C2" w:rsidR="007F403B" w:rsidRDefault="007F403B">
      <w:pPr>
        <w:rPr>
          <w:rFonts w:eastAsiaTheme="majorEastAsia" w:cstheme="majorBidi"/>
          <w:color w:val="2AB4C6" w:themeColor="accent1" w:themeShade="BF"/>
          <w:sz w:val="28"/>
          <w:szCs w:val="28"/>
        </w:rPr>
      </w:pPr>
      <w:bookmarkStart w:id="23" w:name="_Customer_Service"/>
      <w:bookmarkEnd w:id="23"/>
    </w:p>
    <w:p w14:paraId="7F70A023" w14:textId="77777777" w:rsidR="00242D56" w:rsidRDefault="00242D56">
      <w:pPr>
        <w:rPr>
          <w:rFonts w:eastAsiaTheme="majorEastAsia" w:cstheme="majorBidi"/>
          <w:color w:val="2AB4C6" w:themeColor="accent1" w:themeShade="BF"/>
          <w:sz w:val="28"/>
          <w:szCs w:val="28"/>
        </w:rPr>
      </w:pPr>
      <w:bookmarkStart w:id="24" w:name="_Toc232862667"/>
      <w:r>
        <w:br w:type="page"/>
      </w:r>
    </w:p>
    <w:p w14:paraId="2D2D5188" w14:textId="720330B6" w:rsidR="006175BC" w:rsidRDefault="006175BC" w:rsidP="006175BC">
      <w:pPr>
        <w:pStyle w:val="Heading3"/>
      </w:pPr>
      <w:r>
        <w:lastRenderedPageBreak/>
        <w:t>Customer Service</w:t>
      </w:r>
      <w:bookmarkEnd w:id="24"/>
    </w:p>
    <w:p w14:paraId="6F1AE9CE" w14:textId="77777777" w:rsidR="006249AD" w:rsidRDefault="006249AD" w:rsidP="00FC7702">
      <w:pPr>
        <w:pStyle w:val="Heading4"/>
      </w:pPr>
      <w:r>
        <w:t>Provide a screenshot of the user template for reference.</w:t>
      </w:r>
    </w:p>
    <w:p w14:paraId="76887FC4" w14:textId="02BC7265" w:rsidR="006249AD" w:rsidRDefault="006249AD" w:rsidP="006249AD"/>
    <w:p w14:paraId="76B7733D" w14:textId="77777777" w:rsidR="007F403B" w:rsidRDefault="007F403B" w:rsidP="00FC7702">
      <w:pPr>
        <w:pStyle w:val="Heading4"/>
      </w:pPr>
      <w:r>
        <w:t>Provide a screenshot showing that the logged-in user only has the user group being tested.</w:t>
      </w:r>
    </w:p>
    <w:p w14:paraId="76CCD9E7" w14:textId="127D4EDB" w:rsidR="007F403B" w:rsidRDefault="007F403B" w:rsidP="007F403B"/>
    <w:p w14:paraId="379AF2EE" w14:textId="77777777" w:rsidR="00076435" w:rsidRDefault="00076435" w:rsidP="00F14138">
      <w:pPr>
        <w:pStyle w:val="Heading4"/>
      </w:pPr>
      <w:r>
        <w:t>Create Customer V Data</w:t>
      </w:r>
    </w:p>
    <w:p w14:paraId="45DEB083" w14:textId="6C46F571" w:rsidR="00076435" w:rsidRDefault="00966AEF" w:rsidP="00076435">
      <w:r>
        <w:t xml:space="preserve">Added a Person </w:t>
      </w:r>
    </w:p>
    <w:p w14:paraId="61C8DA81" w14:textId="77777777" w:rsidR="007D5DF7" w:rsidRDefault="007D5DF7" w:rsidP="00076435"/>
    <w:p w14:paraId="49728727" w14:textId="1B4FDC73" w:rsidR="001373B7" w:rsidRDefault="001373B7" w:rsidP="00076435">
      <w:r>
        <w:t>Added an Account</w:t>
      </w:r>
    </w:p>
    <w:p w14:paraId="4D86718F" w14:textId="7942E559" w:rsidR="001373B7" w:rsidRDefault="001373B7" w:rsidP="00076435"/>
    <w:p w14:paraId="4E666874" w14:textId="77777777" w:rsidR="00076435" w:rsidRDefault="00076435" w:rsidP="00F14138">
      <w:pPr>
        <w:pStyle w:val="Heading4"/>
      </w:pPr>
      <w:r>
        <w:t>Perform Start/Stop</w:t>
      </w:r>
    </w:p>
    <w:p w14:paraId="5ACEF9D3" w14:textId="16658224" w:rsidR="00076435" w:rsidRDefault="00076435" w:rsidP="00076435"/>
    <w:p w14:paraId="49C21BBB" w14:textId="77777777" w:rsidR="00076435" w:rsidRDefault="00076435" w:rsidP="00F14138">
      <w:pPr>
        <w:pStyle w:val="Heading4"/>
      </w:pPr>
      <w:r>
        <w:t>Create/Complete Case</w:t>
      </w:r>
    </w:p>
    <w:p w14:paraId="45150066" w14:textId="3AC6C491" w:rsidR="009075E0" w:rsidRDefault="009075E0" w:rsidP="00076435"/>
    <w:p w14:paraId="36AEBCDC" w14:textId="77777777" w:rsidR="00076435" w:rsidRDefault="00076435" w:rsidP="00F14138">
      <w:pPr>
        <w:pStyle w:val="Heading4"/>
      </w:pPr>
      <w:r>
        <w:t>Create Customer Contact</w:t>
      </w:r>
    </w:p>
    <w:p w14:paraId="00D78976" w14:textId="766FD22D" w:rsidR="00076435" w:rsidRDefault="00076435" w:rsidP="00076435"/>
    <w:p w14:paraId="68901B49" w14:textId="77777777" w:rsidR="00076435" w:rsidRDefault="00076435" w:rsidP="00F14138">
      <w:pPr>
        <w:pStyle w:val="Heading4"/>
      </w:pPr>
      <w:r>
        <w:t>Complete To Do</w:t>
      </w:r>
    </w:p>
    <w:p w14:paraId="7A457EA9" w14:textId="7852886D" w:rsidR="00076435" w:rsidRDefault="00076435" w:rsidP="00076435"/>
    <w:p w14:paraId="10EDB52B" w14:textId="5C40853C" w:rsidR="00076435" w:rsidRDefault="00076435" w:rsidP="00F14138">
      <w:pPr>
        <w:pStyle w:val="Heading4"/>
      </w:pPr>
      <w:r>
        <w:t>Make sure that the user has no access to update data unrelated to Customer Service</w:t>
      </w:r>
      <w:r w:rsidR="00FD757A">
        <w:t>.</w:t>
      </w:r>
    </w:p>
    <w:p w14:paraId="648DEB6C" w14:textId="2F4FCBAA" w:rsidR="00392D63" w:rsidRDefault="00392D63" w:rsidP="00392D63">
      <w:r>
        <w:t xml:space="preserve">Cannot access Field Activity </w:t>
      </w:r>
    </w:p>
    <w:p w14:paraId="421D7A24" w14:textId="77777777" w:rsidR="007D5DF7" w:rsidRDefault="007D5DF7" w:rsidP="00392D63"/>
    <w:p w14:paraId="3DECD1C2" w14:textId="06CB58E2" w:rsidR="00E65979" w:rsidRDefault="00E65979" w:rsidP="00392D63">
      <w:r>
        <w:t xml:space="preserve">Cannot Access Usage Subscription </w:t>
      </w:r>
    </w:p>
    <w:p w14:paraId="5A5AA099" w14:textId="77777777" w:rsidR="007D5DF7" w:rsidRDefault="007D5DF7" w:rsidP="006175BC"/>
    <w:p w14:paraId="1E015597" w14:textId="7FE39F13" w:rsidR="006175BC" w:rsidRPr="006175BC" w:rsidRDefault="00D84882" w:rsidP="006175BC">
      <w:r>
        <w:t>Cannot Access SP Activity History</w:t>
      </w:r>
      <w:r w:rsidRPr="00D84882">
        <w:rPr>
          <w:noProof/>
        </w:rPr>
        <w:t xml:space="preserve"> </w:t>
      </w:r>
    </w:p>
    <w:p w14:paraId="799C39CF" w14:textId="1EBC5FD2" w:rsidR="007F403B" w:rsidRDefault="007F403B">
      <w:pPr>
        <w:rPr>
          <w:rFonts w:eastAsiaTheme="majorEastAsia" w:cstheme="majorBidi"/>
          <w:color w:val="2AB4C6" w:themeColor="accent1" w:themeShade="BF"/>
          <w:sz w:val="28"/>
          <w:szCs w:val="28"/>
        </w:rPr>
      </w:pPr>
      <w:bookmarkStart w:id="25" w:name="_FSM,_Field_Service,"/>
      <w:bookmarkEnd w:id="25"/>
    </w:p>
    <w:p w14:paraId="1D7368F2" w14:textId="77777777" w:rsidR="00242D56" w:rsidRDefault="00242D56">
      <w:pPr>
        <w:rPr>
          <w:rFonts w:eastAsiaTheme="majorEastAsia" w:cstheme="majorBidi"/>
          <w:color w:val="2AB4C6" w:themeColor="accent1" w:themeShade="BF"/>
          <w:sz w:val="28"/>
          <w:szCs w:val="28"/>
        </w:rPr>
      </w:pPr>
      <w:bookmarkStart w:id="26" w:name="_Toc232862668"/>
      <w:r>
        <w:br w:type="page"/>
      </w:r>
    </w:p>
    <w:p w14:paraId="3E9DA027" w14:textId="3BB4AD91" w:rsidR="006175BC" w:rsidRDefault="006175BC" w:rsidP="006175BC">
      <w:pPr>
        <w:pStyle w:val="Heading3"/>
      </w:pPr>
      <w:r>
        <w:lastRenderedPageBreak/>
        <w:t>FSM, Field Service, or Meter Ops</w:t>
      </w:r>
      <w:bookmarkEnd w:id="26"/>
    </w:p>
    <w:p w14:paraId="584DC6C6" w14:textId="77777777" w:rsidR="006249AD" w:rsidRDefault="006249AD" w:rsidP="0025537B">
      <w:pPr>
        <w:pStyle w:val="Heading4"/>
      </w:pPr>
      <w:r>
        <w:t>Provide a screenshot of the user template for reference.</w:t>
      </w:r>
    </w:p>
    <w:p w14:paraId="3ACF77F7" w14:textId="66DF013C" w:rsidR="006249AD" w:rsidRDefault="006249AD" w:rsidP="00B939BC">
      <w:pPr>
        <w:tabs>
          <w:tab w:val="left" w:pos="930"/>
        </w:tabs>
      </w:pPr>
    </w:p>
    <w:p w14:paraId="75D030D2" w14:textId="143F5203" w:rsidR="007F403B" w:rsidRDefault="007F403B" w:rsidP="0025537B">
      <w:pPr>
        <w:pStyle w:val="Heading4"/>
      </w:pPr>
      <w:r>
        <w:t>Provide a screenshot showing that the logged-in user only has the user group being tested.</w:t>
      </w:r>
    </w:p>
    <w:p w14:paraId="03E1BE63" w14:textId="77777777" w:rsidR="007D5DF7" w:rsidRDefault="007D5DF7" w:rsidP="0025537B">
      <w:pPr>
        <w:pStyle w:val="Heading4"/>
      </w:pPr>
    </w:p>
    <w:p w14:paraId="2D0BFED4" w14:textId="61D001CB" w:rsidR="00076435" w:rsidRDefault="00076435" w:rsidP="0025537B">
      <w:pPr>
        <w:pStyle w:val="Heading4"/>
      </w:pPr>
      <w:r>
        <w:t xml:space="preserve">Test Creation of FA until Completion via </w:t>
      </w:r>
      <w:r w:rsidR="007F403B">
        <w:t>FSM</w:t>
      </w:r>
      <w:r>
        <w:t xml:space="preserve"> or manual Completion. </w:t>
      </w:r>
    </w:p>
    <w:p w14:paraId="3172874E" w14:textId="35C05CFF" w:rsidR="00076435" w:rsidRDefault="005B7B14" w:rsidP="00076435">
      <w:r>
        <w:t xml:space="preserve">FA Created </w:t>
      </w:r>
    </w:p>
    <w:p w14:paraId="6B871022" w14:textId="04918C00" w:rsidR="00256D2B" w:rsidRDefault="00F118AB" w:rsidP="0025537B">
      <w:pPr>
        <w:pStyle w:val="Heading5"/>
      </w:pPr>
      <w:r>
        <w:t>Added a Completion Event</w:t>
      </w:r>
    </w:p>
    <w:p w14:paraId="52890F1E" w14:textId="5C39F031" w:rsidR="00F118AB" w:rsidRDefault="00F118AB" w:rsidP="00076435"/>
    <w:p w14:paraId="6E90B2BF" w14:textId="6F5A0424" w:rsidR="00B22023" w:rsidRDefault="006A3429" w:rsidP="0025537B">
      <w:pPr>
        <w:pStyle w:val="Heading5"/>
      </w:pPr>
      <w:r>
        <w:t xml:space="preserve">Completion Event Executed </w:t>
      </w:r>
    </w:p>
    <w:p w14:paraId="51C63961" w14:textId="2FBC6A45" w:rsidR="00DD3921" w:rsidRDefault="00DD3921" w:rsidP="00076435"/>
    <w:p w14:paraId="49A0F195" w14:textId="62F90ABE" w:rsidR="00DD3921" w:rsidRDefault="00C16408" w:rsidP="0025537B">
      <w:pPr>
        <w:pStyle w:val="Heading5"/>
      </w:pPr>
      <w:r>
        <w:t>Completed the FA (manually)</w:t>
      </w:r>
    </w:p>
    <w:p w14:paraId="234A73D4" w14:textId="6A45A56B" w:rsidR="00C16408" w:rsidRDefault="00C16408" w:rsidP="00076435"/>
    <w:p w14:paraId="403BC815" w14:textId="085C4760" w:rsidR="00076435" w:rsidRDefault="00076435" w:rsidP="0025537B">
      <w:pPr>
        <w:pStyle w:val="Heading4"/>
      </w:pPr>
      <w:r>
        <w:t xml:space="preserve">Reprocess any </w:t>
      </w:r>
      <w:r w:rsidR="00FD757A">
        <w:t>FA-related</w:t>
      </w:r>
      <w:r>
        <w:t xml:space="preserve"> objects in error and close </w:t>
      </w:r>
      <w:r w:rsidR="00FD757A">
        <w:t xml:space="preserve">the </w:t>
      </w:r>
      <w:r>
        <w:t>To Do</w:t>
      </w:r>
    </w:p>
    <w:p w14:paraId="02FB6816" w14:textId="77777777" w:rsidR="007D5DF7" w:rsidRDefault="007D5DF7" w:rsidP="00076435"/>
    <w:p w14:paraId="2D9E38B9" w14:textId="06519630" w:rsidR="00076435" w:rsidRDefault="00AF539F" w:rsidP="00076435">
      <w:r>
        <w:t xml:space="preserve">Activity in Error </w:t>
      </w:r>
    </w:p>
    <w:p w14:paraId="43989A5D" w14:textId="1DD8C564" w:rsidR="00AF539F" w:rsidRDefault="0010684A" w:rsidP="0025537B">
      <w:pPr>
        <w:pStyle w:val="Heading5"/>
      </w:pPr>
      <w:r>
        <w:t>Reprocessed Activity</w:t>
      </w:r>
    </w:p>
    <w:p w14:paraId="4B2FBDEB" w14:textId="3538D8B6" w:rsidR="007B7814" w:rsidRDefault="007B7814" w:rsidP="00076435"/>
    <w:p w14:paraId="5077A8E4" w14:textId="7FC69359" w:rsidR="00076435" w:rsidRDefault="00076435" w:rsidP="00FD73BD">
      <w:pPr>
        <w:pStyle w:val="Heading4"/>
      </w:pPr>
      <w:r>
        <w:t xml:space="preserve">Make sure that </w:t>
      </w:r>
      <w:r w:rsidR="00FD757A">
        <w:t xml:space="preserve">the </w:t>
      </w:r>
      <w:r>
        <w:t>user has no access to update data unrelated to FSM, Field Service, or Meter Ops</w:t>
      </w:r>
      <w:r w:rsidR="00FD757A">
        <w:t>.</w:t>
      </w:r>
    </w:p>
    <w:p w14:paraId="66FF1F3A" w14:textId="60DE95A2" w:rsidR="00076435" w:rsidRDefault="00BA0C8F" w:rsidP="00076435">
      <w:r>
        <w:t>Could not work on To Do for OCX</w:t>
      </w:r>
    </w:p>
    <w:p w14:paraId="13910CCC" w14:textId="77777777" w:rsidR="00BA0C8F" w:rsidRDefault="00BA0C8F" w:rsidP="00076435"/>
    <w:p w14:paraId="2F093C25" w14:textId="561F47AF" w:rsidR="00BB6CF1" w:rsidRDefault="00BA0C8F" w:rsidP="00076435">
      <w:r>
        <w:t xml:space="preserve">Edit actions aren’t present on the Algorithm </w:t>
      </w:r>
    </w:p>
    <w:p w14:paraId="6A42A120" w14:textId="77777777" w:rsidR="00242D56" w:rsidRDefault="00242D56" w:rsidP="00076435"/>
    <w:p w14:paraId="5A54F84F" w14:textId="6FA6BA36" w:rsidR="00BA0C8F" w:rsidRDefault="00BA0C8F" w:rsidP="00076435">
      <w:r>
        <w:t>Tried to go to Person portal, but wasn’t allowed</w:t>
      </w:r>
    </w:p>
    <w:p w14:paraId="3C6EF002" w14:textId="090DEAA1" w:rsidR="00BA0C8F" w:rsidRDefault="00BA0C8F" w:rsidP="00076435"/>
    <w:p w14:paraId="204E1213" w14:textId="5CFA707C" w:rsidR="00BA0C8F" w:rsidRDefault="00282AE0" w:rsidP="00076435">
      <w:r>
        <w:t>Tried Premise portal, but could not</w:t>
      </w:r>
    </w:p>
    <w:p w14:paraId="60365D0C" w14:textId="75EEE519" w:rsidR="00282AE0" w:rsidRDefault="00282AE0" w:rsidP="00076435"/>
    <w:p w14:paraId="6277B91D" w14:textId="7C1B5273" w:rsidR="00076435" w:rsidRDefault="00076435" w:rsidP="00FD73BD">
      <w:pPr>
        <w:pStyle w:val="Heading4"/>
      </w:pPr>
      <w:r>
        <w:t>Complete To Do after reprocessing/correcting data</w:t>
      </w:r>
      <w:r w:rsidR="00FD757A">
        <w:t>.</w:t>
      </w:r>
    </w:p>
    <w:p w14:paraId="2BCC28B3" w14:textId="68D7DC47" w:rsidR="006175BC" w:rsidRPr="006175BC" w:rsidRDefault="006175BC" w:rsidP="006175BC"/>
    <w:p w14:paraId="5A903EDB" w14:textId="3C2A74B9" w:rsidR="007F403B" w:rsidRDefault="00FD73BD">
      <w:pPr>
        <w:rPr>
          <w:rFonts w:eastAsiaTheme="majorEastAsia" w:cstheme="majorBidi"/>
          <w:color w:val="2AB4C6" w:themeColor="accent1" w:themeShade="BF"/>
          <w:sz w:val="28"/>
          <w:szCs w:val="28"/>
        </w:rPr>
      </w:pPr>
      <w:bookmarkStart w:id="27" w:name="_User_Admin_(User"/>
      <w:bookmarkEnd w:id="27"/>
      <w:r w:rsidRPr="00FD73BD">
        <w:t xml:space="preserve"> </w:t>
      </w:r>
      <w:r w:rsidR="007F403B">
        <w:br w:type="page"/>
      </w:r>
    </w:p>
    <w:p w14:paraId="5F77709A" w14:textId="7962B394" w:rsidR="00FD757A" w:rsidRDefault="006175BC" w:rsidP="006175BC">
      <w:pPr>
        <w:pStyle w:val="Heading3"/>
      </w:pPr>
      <w:bookmarkStart w:id="28" w:name="_Toc232862669"/>
      <w:r>
        <w:lastRenderedPageBreak/>
        <w:t>User Admin (User Security)</w:t>
      </w:r>
      <w:bookmarkEnd w:id="28"/>
    </w:p>
    <w:p w14:paraId="6EBCF1CD" w14:textId="43CCAA62" w:rsidR="006249AD" w:rsidRDefault="006249AD" w:rsidP="002E15EC">
      <w:pPr>
        <w:pStyle w:val="Heading4"/>
      </w:pPr>
      <w:r>
        <w:t>Provide a screenshot of the user template for reference.</w:t>
      </w:r>
      <w:r w:rsidR="005F19C8">
        <w:t xml:space="preserve"> </w:t>
      </w:r>
    </w:p>
    <w:p w14:paraId="5154D14F" w14:textId="77777777" w:rsidR="00242D56" w:rsidRDefault="00242D56" w:rsidP="002E15EC">
      <w:pPr>
        <w:pStyle w:val="Heading4"/>
      </w:pPr>
    </w:p>
    <w:p w14:paraId="167CC12D" w14:textId="192C3E0A" w:rsidR="007F403B" w:rsidRDefault="007F403B" w:rsidP="002E15EC">
      <w:pPr>
        <w:pStyle w:val="Heading4"/>
      </w:pPr>
      <w:r>
        <w:t>Provide a screenshot showing that the logged-in user only has the user group being tested.</w:t>
      </w:r>
      <w:r w:rsidR="00BC1098">
        <w:t xml:space="preserve"> </w:t>
      </w:r>
    </w:p>
    <w:p w14:paraId="08BF2A8C" w14:textId="77777777" w:rsidR="00242D56" w:rsidRDefault="00242D56" w:rsidP="002E15EC">
      <w:pPr>
        <w:pStyle w:val="Heading4"/>
      </w:pPr>
    </w:p>
    <w:p w14:paraId="53D1B384" w14:textId="3DEEAF12" w:rsidR="00FD757A" w:rsidRDefault="00FD757A" w:rsidP="002E15EC">
      <w:pPr>
        <w:pStyle w:val="Heading4"/>
      </w:pPr>
      <w:r>
        <w:t>Update User Security-related configurations</w:t>
      </w:r>
    </w:p>
    <w:p w14:paraId="4B696EBE" w14:textId="77777777" w:rsidR="00242D56" w:rsidRDefault="00242D56" w:rsidP="007714D4">
      <w:pPr>
        <w:pStyle w:val="Heading5"/>
      </w:pPr>
    </w:p>
    <w:p w14:paraId="04C649E7" w14:textId="28CFEAA4" w:rsidR="002E15EC" w:rsidRPr="002E15EC" w:rsidRDefault="002E15EC" w:rsidP="00242D56">
      <w:r>
        <w:t xml:space="preserve">Change expiration date of this user’s </w:t>
      </w:r>
      <w:r w:rsidR="003B5FF6">
        <w:t>Data Access Role</w:t>
      </w:r>
    </w:p>
    <w:p w14:paraId="0DBE12E1" w14:textId="59B13C91" w:rsidR="00FD757A" w:rsidRDefault="00FD757A" w:rsidP="00242D56"/>
    <w:p w14:paraId="4E21B368" w14:textId="258B6205" w:rsidR="007714D4" w:rsidRDefault="007714D4" w:rsidP="00242D56">
      <w:r>
        <w:t>Added a To Do Role for this user</w:t>
      </w:r>
    </w:p>
    <w:p w14:paraId="6E60C1B5" w14:textId="362C39C6" w:rsidR="007714D4" w:rsidRDefault="007714D4" w:rsidP="00242D56"/>
    <w:p w14:paraId="6FD4F709" w14:textId="7F6D6622" w:rsidR="008E39E9" w:rsidRPr="007714D4" w:rsidRDefault="008E39E9" w:rsidP="00242D56">
      <w:r>
        <w:t xml:space="preserve">added a user group to a user </w:t>
      </w:r>
    </w:p>
    <w:p w14:paraId="3A3A4DDF" w14:textId="77777777" w:rsidR="00242D56" w:rsidRDefault="00242D56" w:rsidP="00EE486A">
      <w:pPr>
        <w:pStyle w:val="Heading4"/>
      </w:pPr>
    </w:p>
    <w:p w14:paraId="688B4579" w14:textId="26CA4EB5" w:rsidR="00FD757A" w:rsidRDefault="00FD757A" w:rsidP="00EE486A">
      <w:pPr>
        <w:pStyle w:val="Heading4"/>
      </w:pPr>
      <w:r>
        <w:t>Run a Batch Job</w:t>
      </w:r>
    </w:p>
    <w:p w14:paraId="4B671159" w14:textId="22F40FED" w:rsidR="000D7CBF" w:rsidRDefault="000D7CBF" w:rsidP="000D7CBF"/>
    <w:p w14:paraId="4C736255" w14:textId="77777777" w:rsidR="00242D56" w:rsidRPr="000D7CBF" w:rsidRDefault="00242D56" w:rsidP="000D7CBF"/>
    <w:p w14:paraId="72998D07" w14:textId="5F2F01D7" w:rsidR="00FD757A" w:rsidRDefault="00FD757A" w:rsidP="00EE486A">
      <w:pPr>
        <w:pStyle w:val="Heading4"/>
      </w:pPr>
      <w:r>
        <w:t>Rerun a Batch Job</w:t>
      </w:r>
    </w:p>
    <w:p w14:paraId="429BD8E7" w14:textId="3C5AB908" w:rsidR="00DF51E2" w:rsidRPr="002C5E7D" w:rsidRDefault="00DF51E2" w:rsidP="002C5E7D"/>
    <w:p w14:paraId="0C534924" w14:textId="55715C16" w:rsidR="00FD757A" w:rsidRDefault="00FD757A" w:rsidP="00EE486A">
      <w:pPr>
        <w:pStyle w:val="Heading4"/>
      </w:pPr>
      <w:r>
        <w:t>Cancel a Batch Job</w:t>
      </w:r>
    </w:p>
    <w:p w14:paraId="315EC5F9" w14:textId="77777777" w:rsidR="00AF1CBF" w:rsidRPr="00FB40C3" w:rsidRDefault="00AF1CBF" w:rsidP="00FB40C3"/>
    <w:p w14:paraId="6D04AF7F" w14:textId="2FB70EA4" w:rsidR="00FD757A" w:rsidRDefault="00FD757A" w:rsidP="00EE486A">
      <w:pPr>
        <w:pStyle w:val="Heading4"/>
      </w:pPr>
      <w:r>
        <w:t>Make sure that the user has no access to update data unrelated to the batch.</w:t>
      </w:r>
    </w:p>
    <w:p w14:paraId="39CDCF7A" w14:textId="585C94EE" w:rsidR="006535DC" w:rsidRPr="006535DC" w:rsidRDefault="006535DC" w:rsidP="00242D56">
      <w:r>
        <w:t>C</w:t>
      </w:r>
      <w:r w:rsidR="00257820">
        <w:t>a</w:t>
      </w:r>
      <w:r>
        <w:t xml:space="preserve">nnot access </w:t>
      </w:r>
      <w:proofErr w:type="gramStart"/>
      <w:r>
        <w:t>To</w:t>
      </w:r>
      <w:proofErr w:type="gramEnd"/>
      <w:r>
        <w:t xml:space="preserve"> do</w:t>
      </w:r>
    </w:p>
    <w:p w14:paraId="2DBEE49D" w14:textId="6638B7F5" w:rsidR="004A13F3" w:rsidRDefault="004A13F3" w:rsidP="00242D56"/>
    <w:p w14:paraId="544D4EC4" w14:textId="6BFE8E45" w:rsidR="00257820" w:rsidRDefault="00257820" w:rsidP="00242D56">
      <w:r>
        <w:t>Cannot access Payment</w:t>
      </w:r>
    </w:p>
    <w:p w14:paraId="1523C255" w14:textId="28F62A6A" w:rsidR="00257820" w:rsidRPr="00257820" w:rsidRDefault="00257820" w:rsidP="00242D56"/>
    <w:sectPr w:rsidR="00257820" w:rsidRPr="00257820" w:rsidSect="004F6978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51B1" w14:textId="77777777" w:rsidR="00F95225" w:rsidRDefault="00F95225" w:rsidP="00B529C0">
      <w:r>
        <w:separator/>
      </w:r>
    </w:p>
  </w:endnote>
  <w:endnote w:type="continuationSeparator" w:id="0">
    <w:p w14:paraId="49F3D1F3" w14:textId="77777777" w:rsidR="00F95225" w:rsidRDefault="00F95225" w:rsidP="00B5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Hv BT">
    <w:altName w:val="Century Gothic"/>
    <w:charset w:val="00"/>
    <w:family w:val="swiss"/>
    <w:pitch w:val="variable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 BT">
    <w:altName w:val="Arial"/>
    <w:charset w:val="00"/>
    <w:family w:val="swiss"/>
    <w:pitch w:val="variable"/>
    <w:sig w:usb0="00000001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A4340" w14:textId="04D884F3" w:rsidR="004457F0" w:rsidRPr="00C460CD" w:rsidRDefault="004457F0" w:rsidP="00C460CD">
    <w:pPr>
      <w:pStyle w:val="Footer"/>
    </w:pPr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the </w:t>
    </w:r>
    <w:r w:rsidR="002B4537" w:rsidRPr="002B4537">
      <w:rPr>
        <w:rFonts w:eastAsia="Aptos" w:cs="Aptos"/>
        <w:color w:val="808080"/>
        <w:sz w:val="18"/>
        <w:szCs w:val="18"/>
        <w:highlight w:val="yellow"/>
      </w:rPr>
      <w:t>CLIENT_NAME</w: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04D2" w14:textId="2D8A28DA" w:rsidR="004457F0" w:rsidRPr="00C460CD" w:rsidRDefault="004457F0" w:rsidP="00C460CD">
    <w:pPr>
      <w:pStyle w:val="Footer"/>
    </w:pPr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the </w:t>
    </w:r>
    <w:r w:rsidR="002B4537" w:rsidRPr="002B4537">
      <w:rPr>
        <w:rFonts w:eastAsia="Aptos" w:cs="Aptos"/>
        <w:color w:val="808080"/>
        <w:sz w:val="18"/>
        <w:szCs w:val="18"/>
        <w:highlight w:val="yellow"/>
      </w:rPr>
      <w:t>CLIENT_NAME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83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9C610" w14:textId="27D733EF" w:rsidR="00FA72B4" w:rsidRDefault="00FA72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682F3D" w14:textId="4E289894" w:rsidR="00F67865" w:rsidRDefault="00F67865" w:rsidP="00C460CD">
    <w:pPr>
      <w:pStyle w:val="Footer"/>
    </w:pPr>
  </w:p>
  <w:p w14:paraId="2E567E44" w14:textId="4D7D32C3" w:rsidR="00E73955" w:rsidRPr="00C460CD" w:rsidRDefault="00FA72B4" w:rsidP="00C460CD">
    <w:pPr>
      <w:pStyle w:val="Footer"/>
    </w:pPr>
    <w:r w:rsidRPr="008F6AB1">
      <w:rPr>
        <w:rFonts w:eastAsia="Aptos" w:cs="Aptos"/>
        <w:sz w:val="18"/>
        <w:szCs w:val="18"/>
      </w:rPr>
      <w:t xml:space="preserve">@2026, Origin Utility, Inc / Proprietary &amp; Confidential / Expressly for the </w:t>
    </w:r>
    <w:r w:rsidR="006E7F9C" w:rsidRPr="006E7F9C">
      <w:rPr>
        <w:rFonts w:eastAsia="Aptos" w:cs="Aptos"/>
        <w:sz w:val="18"/>
        <w:szCs w:val="18"/>
        <w:highlight w:val="yellow"/>
      </w:rPr>
      <w:t>CLIENT_NAME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F" w14:textId="46F6A6D3" w:rsidR="00E73955" w:rsidRPr="00C460CD" w:rsidRDefault="000E3659" w:rsidP="00C460CD">
    <w:pPr>
      <w:pStyle w:val="Footer"/>
    </w:pPr>
    <w:bookmarkStart w:id="29" w:name="_Hlk219192038"/>
    <w:bookmarkStart w:id="30" w:name="_Hlk219192039"/>
    <w:r w:rsidRPr="35635C79">
      <w:rPr>
        <w:rFonts w:eastAsia="Aptos" w:cs="Aptos"/>
        <w:color w:val="808080"/>
        <w:sz w:val="18"/>
        <w:szCs w:val="18"/>
      </w:rPr>
      <w:t xml:space="preserve">@2026, Origin Utility, Inc / Proprietary &amp; Confidential / Expressly for </w:t>
    </w:r>
    <w:bookmarkEnd w:id="29"/>
    <w:bookmarkEnd w:id="30"/>
    <w:r w:rsidRPr="35635C79">
      <w:rPr>
        <w:rFonts w:eastAsia="Aptos" w:cs="Aptos"/>
        <w:color w:val="808080"/>
        <w:sz w:val="18"/>
        <w:szCs w:val="18"/>
      </w:rPr>
      <w:t>the City of Odessa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0742" w14:textId="77777777" w:rsidR="00F95225" w:rsidRDefault="00F95225" w:rsidP="00B529C0">
      <w:r>
        <w:separator/>
      </w:r>
    </w:p>
  </w:footnote>
  <w:footnote w:type="continuationSeparator" w:id="0">
    <w:p w14:paraId="5EFCF485" w14:textId="77777777" w:rsidR="00F95225" w:rsidRDefault="00F95225" w:rsidP="00B52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764C7" w14:textId="77777777" w:rsidR="004457F0" w:rsidRDefault="004457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98E02CC" wp14:editId="080E2B92">
          <wp:extent cx="1114425" cy="237744"/>
          <wp:effectExtent l="0" t="0" r="0" b="0"/>
          <wp:docPr id="737604245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508E" w14:textId="77777777" w:rsidR="004457F0" w:rsidRDefault="004457F0" w:rsidP="00631833">
    <w:pPr>
      <w:pStyle w:val="Header"/>
      <w:ind w:left="-10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C" w14:textId="1DDDF6CF" w:rsidR="00E73955" w:rsidRDefault="00FA61F0" w:rsidP="00DB5D6F">
    <w:pPr>
      <w:pStyle w:val="Header"/>
    </w:pPr>
    <w:r>
      <w:rPr>
        <w:rFonts w:ascii="Aptos Display" w:hAnsi="Aptos Display"/>
        <w:noProof/>
        <w:color w:val="000000"/>
        <w:sz w:val="24"/>
        <w:szCs w:val="24"/>
      </w:rPr>
      <w:drawing>
        <wp:inline distT="0" distB="0" distL="0" distR="0" wp14:anchorId="67523505" wp14:editId="796A2B61">
          <wp:extent cx="1114425" cy="237744"/>
          <wp:effectExtent l="0" t="0" r="0" b="0"/>
          <wp:docPr id="1251559666" name="Picture 1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559666" name="Picture 1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295" cy="239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2F3E" w14:textId="1B6C3193" w:rsidR="00E73955" w:rsidRDefault="00E73955" w:rsidP="00631833">
    <w:pPr>
      <w:pStyle w:val="Header"/>
      <w:ind w:left="-10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54"/>
    <w:multiLevelType w:val="multilevel"/>
    <w:tmpl w:val="2A2E9398"/>
    <w:lvl w:ilvl="0">
      <w:start w:val="1"/>
      <w:numFmt w:val="bullet"/>
      <w:pStyle w:val="Bullet2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cs="Arial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Arial" w:hint="default"/>
        <w:spacing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FF"/>
        <w:spacing w:val="0"/>
        <w:sz w:val="20"/>
        <w:szCs w:val="20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7C36346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2204B"/>
    <w:multiLevelType w:val="hybridMultilevel"/>
    <w:tmpl w:val="808015B8"/>
    <w:lvl w:ilvl="0" w:tplc="B5DA19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A4D45"/>
    <w:multiLevelType w:val="hybridMultilevel"/>
    <w:tmpl w:val="1F52DBAE"/>
    <w:lvl w:ilvl="0" w:tplc="0AEEB4CA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F45B4"/>
    <w:multiLevelType w:val="hybridMultilevel"/>
    <w:tmpl w:val="11D69552"/>
    <w:lvl w:ilvl="0" w:tplc="F6E09F1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B02D1"/>
    <w:multiLevelType w:val="hybridMultilevel"/>
    <w:tmpl w:val="808015B8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667140">
    <w:abstractNumId w:val="0"/>
  </w:num>
  <w:num w:numId="2" w16cid:durableId="1269504779">
    <w:abstractNumId w:val="3"/>
  </w:num>
  <w:num w:numId="3" w16cid:durableId="266349188">
    <w:abstractNumId w:val="4"/>
  </w:num>
  <w:num w:numId="4" w16cid:durableId="594290342">
    <w:abstractNumId w:val="2"/>
  </w:num>
  <w:num w:numId="5" w16cid:durableId="1393575127">
    <w:abstractNumId w:val="1"/>
  </w:num>
  <w:num w:numId="6" w16cid:durableId="71430810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linkStyles/>
  <w:defaultTabStop w:val="720"/>
  <w:drawingGridHorizontalSpacing w:val="110"/>
  <w:drawingGridVerticalSpacing w:val="120"/>
  <w:displayHorizontalDrawingGridEvery w:val="0"/>
  <w:displayVerticalDrawingGridEvery w:val="3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MwMzIwMrA0MjA0tDBW0lEKTi0uzszPAykwrAUAppGEriwAAAA="/>
    <w:docVar w:name="dgnword-docGUID" w:val="{138E981B-317E-49F3-93DC-7C793B59239C}"/>
    <w:docVar w:name="dgnword-eventsink" w:val="39070848"/>
  </w:docVars>
  <w:rsids>
    <w:rsidRoot w:val="008C0C37"/>
    <w:rsid w:val="000009D9"/>
    <w:rsid w:val="00002CBA"/>
    <w:rsid w:val="00003C16"/>
    <w:rsid w:val="00004171"/>
    <w:rsid w:val="0000436B"/>
    <w:rsid w:val="000044F1"/>
    <w:rsid w:val="000049F4"/>
    <w:rsid w:val="00004A20"/>
    <w:rsid w:val="00007256"/>
    <w:rsid w:val="00007850"/>
    <w:rsid w:val="00007EC9"/>
    <w:rsid w:val="000103BF"/>
    <w:rsid w:val="00010B91"/>
    <w:rsid w:val="0001176D"/>
    <w:rsid w:val="00011FBD"/>
    <w:rsid w:val="000127AD"/>
    <w:rsid w:val="0001336C"/>
    <w:rsid w:val="00013C89"/>
    <w:rsid w:val="00013D82"/>
    <w:rsid w:val="0001486B"/>
    <w:rsid w:val="00014A6E"/>
    <w:rsid w:val="00014AA5"/>
    <w:rsid w:val="00015079"/>
    <w:rsid w:val="000154B9"/>
    <w:rsid w:val="000156DF"/>
    <w:rsid w:val="00015B2D"/>
    <w:rsid w:val="00016357"/>
    <w:rsid w:val="000164FF"/>
    <w:rsid w:val="00017510"/>
    <w:rsid w:val="00020327"/>
    <w:rsid w:val="0002090A"/>
    <w:rsid w:val="000209D1"/>
    <w:rsid w:val="00020D44"/>
    <w:rsid w:val="00020E24"/>
    <w:rsid w:val="00021364"/>
    <w:rsid w:val="00021793"/>
    <w:rsid w:val="000217FA"/>
    <w:rsid w:val="00021A99"/>
    <w:rsid w:val="00024001"/>
    <w:rsid w:val="00025150"/>
    <w:rsid w:val="0002590D"/>
    <w:rsid w:val="000262D5"/>
    <w:rsid w:val="00026582"/>
    <w:rsid w:val="00026612"/>
    <w:rsid w:val="00026715"/>
    <w:rsid w:val="00026950"/>
    <w:rsid w:val="0002702B"/>
    <w:rsid w:val="00027821"/>
    <w:rsid w:val="00027C01"/>
    <w:rsid w:val="00030C78"/>
    <w:rsid w:val="00031907"/>
    <w:rsid w:val="000328F4"/>
    <w:rsid w:val="00032967"/>
    <w:rsid w:val="000329E1"/>
    <w:rsid w:val="00032FCA"/>
    <w:rsid w:val="00034212"/>
    <w:rsid w:val="00035EBE"/>
    <w:rsid w:val="00035F7B"/>
    <w:rsid w:val="000375F4"/>
    <w:rsid w:val="00040D62"/>
    <w:rsid w:val="00041579"/>
    <w:rsid w:val="000420EA"/>
    <w:rsid w:val="000425F8"/>
    <w:rsid w:val="00042EB5"/>
    <w:rsid w:val="00043ACB"/>
    <w:rsid w:val="0004438C"/>
    <w:rsid w:val="00044791"/>
    <w:rsid w:val="0004488B"/>
    <w:rsid w:val="000454F1"/>
    <w:rsid w:val="000455B3"/>
    <w:rsid w:val="000469C7"/>
    <w:rsid w:val="00046EF0"/>
    <w:rsid w:val="0004754A"/>
    <w:rsid w:val="0004755E"/>
    <w:rsid w:val="000476A6"/>
    <w:rsid w:val="00047A28"/>
    <w:rsid w:val="00050A50"/>
    <w:rsid w:val="0005106D"/>
    <w:rsid w:val="00051C1F"/>
    <w:rsid w:val="00051C57"/>
    <w:rsid w:val="00052394"/>
    <w:rsid w:val="00052714"/>
    <w:rsid w:val="00052B2C"/>
    <w:rsid w:val="00054373"/>
    <w:rsid w:val="00054AF3"/>
    <w:rsid w:val="000550BA"/>
    <w:rsid w:val="00055125"/>
    <w:rsid w:val="000575FC"/>
    <w:rsid w:val="00060620"/>
    <w:rsid w:val="00060A8B"/>
    <w:rsid w:val="00060C24"/>
    <w:rsid w:val="00061623"/>
    <w:rsid w:val="000617D8"/>
    <w:rsid w:val="00062923"/>
    <w:rsid w:val="00062ED4"/>
    <w:rsid w:val="00064BA3"/>
    <w:rsid w:val="000650DA"/>
    <w:rsid w:val="00065125"/>
    <w:rsid w:val="000654CC"/>
    <w:rsid w:val="00065B20"/>
    <w:rsid w:val="00065DA4"/>
    <w:rsid w:val="00067FC9"/>
    <w:rsid w:val="0007021B"/>
    <w:rsid w:val="000707A0"/>
    <w:rsid w:val="00071774"/>
    <w:rsid w:val="00071B64"/>
    <w:rsid w:val="00071FCD"/>
    <w:rsid w:val="0007221E"/>
    <w:rsid w:val="000724A7"/>
    <w:rsid w:val="0007310B"/>
    <w:rsid w:val="0007331B"/>
    <w:rsid w:val="000739CE"/>
    <w:rsid w:val="00073C86"/>
    <w:rsid w:val="0007416A"/>
    <w:rsid w:val="0007423E"/>
    <w:rsid w:val="00074EBD"/>
    <w:rsid w:val="00075FD2"/>
    <w:rsid w:val="00076435"/>
    <w:rsid w:val="000768AB"/>
    <w:rsid w:val="00080DB2"/>
    <w:rsid w:val="000814AD"/>
    <w:rsid w:val="00081BC3"/>
    <w:rsid w:val="00082D1D"/>
    <w:rsid w:val="0008510F"/>
    <w:rsid w:val="00085DB5"/>
    <w:rsid w:val="0008629D"/>
    <w:rsid w:val="00086726"/>
    <w:rsid w:val="00087CE1"/>
    <w:rsid w:val="000903B8"/>
    <w:rsid w:val="000921C6"/>
    <w:rsid w:val="00092BCF"/>
    <w:rsid w:val="0009307B"/>
    <w:rsid w:val="000935C3"/>
    <w:rsid w:val="00095067"/>
    <w:rsid w:val="00095DC2"/>
    <w:rsid w:val="000962AB"/>
    <w:rsid w:val="0009725D"/>
    <w:rsid w:val="000973BF"/>
    <w:rsid w:val="000978E0"/>
    <w:rsid w:val="00097AED"/>
    <w:rsid w:val="000A064F"/>
    <w:rsid w:val="000A1C1A"/>
    <w:rsid w:val="000A30D6"/>
    <w:rsid w:val="000A3C35"/>
    <w:rsid w:val="000A402E"/>
    <w:rsid w:val="000A43B1"/>
    <w:rsid w:val="000A4BDA"/>
    <w:rsid w:val="000A4ED1"/>
    <w:rsid w:val="000A6824"/>
    <w:rsid w:val="000A6EC8"/>
    <w:rsid w:val="000A6ECC"/>
    <w:rsid w:val="000A71A4"/>
    <w:rsid w:val="000A72DF"/>
    <w:rsid w:val="000A7B43"/>
    <w:rsid w:val="000A7DB2"/>
    <w:rsid w:val="000B031A"/>
    <w:rsid w:val="000B0717"/>
    <w:rsid w:val="000B1793"/>
    <w:rsid w:val="000B17BE"/>
    <w:rsid w:val="000B1D22"/>
    <w:rsid w:val="000B2E18"/>
    <w:rsid w:val="000B3401"/>
    <w:rsid w:val="000B3B97"/>
    <w:rsid w:val="000B4A7F"/>
    <w:rsid w:val="000B4BF8"/>
    <w:rsid w:val="000B59F4"/>
    <w:rsid w:val="000B6437"/>
    <w:rsid w:val="000B6593"/>
    <w:rsid w:val="000C0E8D"/>
    <w:rsid w:val="000C0F86"/>
    <w:rsid w:val="000C0FE8"/>
    <w:rsid w:val="000C10B4"/>
    <w:rsid w:val="000C1A03"/>
    <w:rsid w:val="000C24FA"/>
    <w:rsid w:val="000C435C"/>
    <w:rsid w:val="000C4F9A"/>
    <w:rsid w:val="000C5327"/>
    <w:rsid w:val="000C5683"/>
    <w:rsid w:val="000C58FE"/>
    <w:rsid w:val="000C5E08"/>
    <w:rsid w:val="000C6E88"/>
    <w:rsid w:val="000C792F"/>
    <w:rsid w:val="000C7B27"/>
    <w:rsid w:val="000D0FF4"/>
    <w:rsid w:val="000D18DE"/>
    <w:rsid w:val="000D194E"/>
    <w:rsid w:val="000D198C"/>
    <w:rsid w:val="000D1E9D"/>
    <w:rsid w:val="000D1F08"/>
    <w:rsid w:val="000D2720"/>
    <w:rsid w:val="000D274D"/>
    <w:rsid w:val="000D31FE"/>
    <w:rsid w:val="000D3A3A"/>
    <w:rsid w:val="000D4429"/>
    <w:rsid w:val="000D490E"/>
    <w:rsid w:val="000D544A"/>
    <w:rsid w:val="000D5B70"/>
    <w:rsid w:val="000D640F"/>
    <w:rsid w:val="000D6861"/>
    <w:rsid w:val="000D779E"/>
    <w:rsid w:val="000D79F7"/>
    <w:rsid w:val="000D7CBF"/>
    <w:rsid w:val="000E083A"/>
    <w:rsid w:val="000E08A9"/>
    <w:rsid w:val="000E0A18"/>
    <w:rsid w:val="000E283F"/>
    <w:rsid w:val="000E2929"/>
    <w:rsid w:val="000E2A7E"/>
    <w:rsid w:val="000E33AE"/>
    <w:rsid w:val="000E3504"/>
    <w:rsid w:val="000E3659"/>
    <w:rsid w:val="000E3812"/>
    <w:rsid w:val="000E3AB8"/>
    <w:rsid w:val="000E3C3D"/>
    <w:rsid w:val="000E4072"/>
    <w:rsid w:val="000E41A5"/>
    <w:rsid w:val="000E4465"/>
    <w:rsid w:val="000E4E48"/>
    <w:rsid w:val="000E4FC2"/>
    <w:rsid w:val="000E55B2"/>
    <w:rsid w:val="000E5F18"/>
    <w:rsid w:val="000E65E7"/>
    <w:rsid w:val="000E6E5F"/>
    <w:rsid w:val="000F0905"/>
    <w:rsid w:val="000F0AFA"/>
    <w:rsid w:val="000F0F72"/>
    <w:rsid w:val="000F17E3"/>
    <w:rsid w:val="000F1B99"/>
    <w:rsid w:val="000F1BB6"/>
    <w:rsid w:val="000F1BEA"/>
    <w:rsid w:val="000F2099"/>
    <w:rsid w:val="000F2759"/>
    <w:rsid w:val="000F3691"/>
    <w:rsid w:val="000F3EBB"/>
    <w:rsid w:val="000F407D"/>
    <w:rsid w:val="000F46D2"/>
    <w:rsid w:val="000F54E0"/>
    <w:rsid w:val="000F67BA"/>
    <w:rsid w:val="001009F9"/>
    <w:rsid w:val="00100C9B"/>
    <w:rsid w:val="00100D74"/>
    <w:rsid w:val="00102BAC"/>
    <w:rsid w:val="0010308A"/>
    <w:rsid w:val="00103374"/>
    <w:rsid w:val="00103453"/>
    <w:rsid w:val="00103BD9"/>
    <w:rsid w:val="00104722"/>
    <w:rsid w:val="0010684A"/>
    <w:rsid w:val="00106F8F"/>
    <w:rsid w:val="00106FA8"/>
    <w:rsid w:val="00107182"/>
    <w:rsid w:val="0010757E"/>
    <w:rsid w:val="00107B10"/>
    <w:rsid w:val="00110400"/>
    <w:rsid w:val="00110667"/>
    <w:rsid w:val="00110BA8"/>
    <w:rsid w:val="00111891"/>
    <w:rsid w:val="001119E3"/>
    <w:rsid w:val="00111AB2"/>
    <w:rsid w:val="00112B6D"/>
    <w:rsid w:val="00112F2C"/>
    <w:rsid w:val="00113608"/>
    <w:rsid w:val="00113A10"/>
    <w:rsid w:val="0011410E"/>
    <w:rsid w:val="0011443C"/>
    <w:rsid w:val="00114BEF"/>
    <w:rsid w:val="00114D48"/>
    <w:rsid w:val="0011589B"/>
    <w:rsid w:val="00115F36"/>
    <w:rsid w:val="00116D49"/>
    <w:rsid w:val="001212F5"/>
    <w:rsid w:val="001217A6"/>
    <w:rsid w:val="00121A1B"/>
    <w:rsid w:val="00123C53"/>
    <w:rsid w:val="00123E9F"/>
    <w:rsid w:val="00123EFD"/>
    <w:rsid w:val="00124AFD"/>
    <w:rsid w:val="00125009"/>
    <w:rsid w:val="00125454"/>
    <w:rsid w:val="00126CE2"/>
    <w:rsid w:val="00127039"/>
    <w:rsid w:val="0012713C"/>
    <w:rsid w:val="001314D1"/>
    <w:rsid w:val="0013157F"/>
    <w:rsid w:val="0013201B"/>
    <w:rsid w:val="0013244D"/>
    <w:rsid w:val="00132E42"/>
    <w:rsid w:val="0013330A"/>
    <w:rsid w:val="00133932"/>
    <w:rsid w:val="00133E4E"/>
    <w:rsid w:val="001340BC"/>
    <w:rsid w:val="0013488D"/>
    <w:rsid w:val="00136217"/>
    <w:rsid w:val="00136E43"/>
    <w:rsid w:val="00136EE7"/>
    <w:rsid w:val="00136F23"/>
    <w:rsid w:val="001373B7"/>
    <w:rsid w:val="00137E49"/>
    <w:rsid w:val="001408BE"/>
    <w:rsid w:val="00140AA7"/>
    <w:rsid w:val="00140EA4"/>
    <w:rsid w:val="0014126A"/>
    <w:rsid w:val="0014286F"/>
    <w:rsid w:val="00143189"/>
    <w:rsid w:val="001444F1"/>
    <w:rsid w:val="00144CAB"/>
    <w:rsid w:val="00145534"/>
    <w:rsid w:val="00145754"/>
    <w:rsid w:val="00145930"/>
    <w:rsid w:val="001462D8"/>
    <w:rsid w:val="00146BF8"/>
    <w:rsid w:val="00146D93"/>
    <w:rsid w:val="00147F02"/>
    <w:rsid w:val="001503C3"/>
    <w:rsid w:val="001508C7"/>
    <w:rsid w:val="001515B9"/>
    <w:rsid w:val="0015187D"/>
    <w:rsid w:val="00151E91"/>
    <w:rsid w:val="00152467"/>
    <w:rsid w:val="001525BA"/>
    <w:rsid w:val="00152B8B"/>
    <w:rsid w:val="00152C75"/>
    <w:rsid w:val="0015309B"/>
    <w:rsid w:val="001533F2"/>
    <w:rsid w:val="0015636B"/>
    <w:rsid w:val="001574E0"/>
    <w:rsid w:val="001603DE"/>
    <w:rsid w:val="001616DF"/>
    <w:rsid w:val="001619F4"/>
    <w:rsid w:val="00162415"/>
    <w:rsid w:val="001624E6"/>
    <w:rsid w:val="001625A7"/>
    <w:rsid w:val="001628CE"/>
    <w:rsid w:val="00162EAA"/>
    <w:rsid w:val="00163289"/>
    <w:rsid w:val="001638B7"/>
    <w:rsid w:val="00163987"/>
    <w:rsid w:val="0016428D"/>
    <w:rsid w:val="00164792"/>
    <w:rsid w:val="00164BF8"/>
    <w:rsid w:val="00164E26"/>
    <w:rsid w:val="001655AF"/>
    <w:rsid w:val="001661DC"/>
    <w:rsid w:val="00167142"/>
    <w:rsid w:val="00171463"/>
    <w:rsid w:val="0017191C"/>
    <w:rsid w:val="00172B94"/>
    <w:rsid w:val="0017332A"/>
    <w:rsid w:val="00174688"/>
    <w:rsid w:val="00174C4E"/>
    <w:rsid w:val="001761D9"/>
    <w:rsid w:val="00176985"/>
    <w:rsid w:val="00176CE2"/>
    <w:rsid w:val="00177C1F"/>
    <w:rsid w:val="0018142F"/>
    <w:rsid w:val="00181964"/>
    <w:rsid w:val="00183393"/>
    <w:rsid w:val="0018398E"/>
    <w:rsid w:val="00184375"/>
    <w:rsid w:val="00186129"/>
    <w:rsid w:val="0018664A"/>
    <w:rsid w:val="00186D6B"/>
    <w:rsid w:val="00186FD5"/>
    <w:rsid w:val="001872A4"/>
    <w:rsid w:val="001900CC"/>
    <w:rsid w:val="001918BA"/>
    <w:rsid w:val="0019294E"/>
    <w:rsid w:val="00193E6A"/>
    <w:rsid w:val="00194B36"/>
    <w:rsid w:val="001950B7"/>
    <w:rsid w:val="00195796"/>
    <w:rsid w:val="0019620D"/>
    <w:rsid w:val="00196DB6"/>
    <w:rsid w:val="00197D0C"/>
    <w:rsid w:val="00197D5B"/>
    <w:rsid w:val="001A001D"/>
    <w:rsid w:val="001A0C53"/>
    <w:rsid w:val="001A0F2E"/>
    <w:rsid w:val="001A1644"/>
    <w:rsid w:val="001A1879"/>
    <w:rsid w:val="001A20D4"/>
    <w:rsid w:val="001A22FE"/>
    <w:rsid w:val="001A2670"/>
    <w:rsid w:val="001A3397"/>
    <w:rsid w:val="001A36C9"/>
    <w:rsid w:val="001A37D0"/>
    <w:rsid w:val="001A3C38"/>
    <w:rsid w:val="001A51F8"/>
    <w:rsid w:val="001A554D"/>
    <w:rsid w:val="001A5759"/>
    <w:rsid w:val="001A5A20"/>
    <w:rsid w:val="001A5F90"/>
    <w:rsid w:val="001A62DB"/>
    <w:rsid w:val="001A67A1"/>
    <w:rsid w:val="001A6B0D"/>
    <w:rsid w:val="001A6F17"/>
    <w:rsid w:val="001A7005"/>
    <w:rsid w:val="001B01EA"/>
    <w:rsid w:val="001B05AD"/>
    <w:rsid w:val="001B0741"/>
    <w:rsid w:val="001B0956"/>
    <w:rsid w:val="001B133F"/>
    <w:rsid w:val="001B1603"/>
    <w:rsid w:val="001B2179"/>
    <w:rsid w:val="001B22C1"/>
    <w:rsid w:val="001B22E3"/>
    <w:rsid w:val="001B3F89"/>
    <w:rsid w:val="001B48D6"/>
    <w:rsid w:val="001B4AF9"/>
    <w:rsid w:val="001B54C1"/>
    <w:rsid w:val="001B6B88"/>
    <w:rsid w:val="001B738F"/>
    <w:rsid w:val="001C0969"/>
    <w:rsid w:val="001C2E5D"/>
    <w:rsid w:val="001C3B3A"/>
    <w:rsid w:val="001C40E4"/>
    <w:rsid w:val="001C4284"/>
    <w:rsid w:val="001C43A2"/>
    <w:rsid w:val="001C457B"/>
    <w:rsid w:val="001C46E0"/>
    <w:rsid w:val="001C4F04"/>
    <w:rsid w:val="001C61CD"/>
    <w:rsid w:val="001C6F74"/>
    <w:rsid w:val="001C7463"/>
    <w:rsid w:val="001C7BE0"/>
    <w:rsid w:val="001D05ED"/>
    <w:rsid w:val="001D0F87"/>
    <w:rsid w:val="001D1794"/>
    <w:rsid w:val="001D1FA4"/>
    <w:rsid w:val="001D3573"/>
    <w:rsid w:val="001D3E05"/>
    <w:rsid w:val="001D4029"/>
    <w:rsid w:val="001D4512"/>
    <w:rsid w:val="001D5512"/>
    <w:rsid w:val="001D5D0D"/>
    <w:rsid w:val="001D6E6A"/>
    <w:rsid w:val="001D6E76"/>
    <w:rsid w:val="001D6EC0"/>
    <w:rsid w:val="001D74A8"/>
    <w:rsid w:val="001D75C6"/>
    <w:rsid w:val="001E12CA"/>
    <w:rsid w:val="001E28A2"/>
    <w:rsid w:val="001E3139"/>
    <w:rsid w:val="001E3244"/>
    <w:rsid w:val="001E5236"/>
    <w:rsid w:val="001E62EB"/>
    <w:rsid w:val="001E6DBE"/>
    <w:rsid w:val="001E7542"/>
    <w:rsid w:val="001F075F"/>
    <w:rsid w:val="001F11E7"/>
    <w:rsid w:val="001F1352"/>
    <w:rsid w:val="001F1788"/>
    <w:rsid w:val="001F1B3D"/>
    <w:rsid w:val="001F2D8C"/>
    <w:rsid w:val="001F32BE"/>
    <w:rsid w:val="001F338F"/>
    <w:rsid w:val="001F3685"/>
    <w:rsid w:val="001F372C"/>
    <w:rsid w:val="001F3F7E"/>
    <w:rsid w:val="001F48CC"/>
    <w:rsid w:val="001F4CA8"/>
    <w:rsid w:val="001F512F"/>
    <w:rsid w:val="001F5A65"/>
    <w:rsid w:val="001F77E0"/>
    <w:rsid w:val="0020064D"/>
    <w:rsid w:val="00200CD9"/>
    <w:rsid w:val="00200F7F"/>
    <w:rsid w:val="0020286A"/>
    <w:rsid w:val="00202B0C"/>
    <w:rsid w:val="00203B04"/>
    <w:rsid w:val="002040AD"/>
    <w:rsid w:val="002047C2"/>
    <w:rsid w:val="002048FA"/>
    <w:rsid w:val="0020551A"/>
    <w:rsid w:val="00205C7D"/>
    <w:rsid w:val="002069A6"/>
    <w:rsid w:val="00206A79"/>
    <w:rsid w:val="002070A7"/>
    <w:rsid w:val="00207751"/>
    <w:rsid w:val="00207D1B"/>
    <w:rsid w:val="00207E31"/>
    <w:rsid w:val="00210CBA"/>
    <w:rsid w:val="00210F2B"/>
    <w:rsid w:val="00211B8F"/>
    <w:rsid w:val="00211D90"/>
    <w:rsid w:val="00211FBC"/>
    <w:rsid w:val="002133C4"/>
    <w:rsid w:val="0021385E"/>
    <w:rsid w:val="00213F34"/>
    <w:rsid w:val="00214565"/>
    <w:rsid w:val="00214B41"/>
    <w:rsid w:val="00214B9D"/>
    <w:rsid w:val="00214D3F"/>
    <w:rsid w:val="0021509A"/>
    <w:rsid w:val="0021519B"/>
    <w:rsid w:val="00215442"/>
    <w:rsid w:val="00216159"/>
    <w:rsid w:val="00216C75"/>
    <w:rsid w:val="002171FA"/>
    <w:rsid w:val="002174FC"/>
    <w:rsid w:val="00220670"/>
    <w:rsid w:val="002218BB"/>
    <w:rsid w:val="00221A39"/>
    <w:rsid w:val="00221B97"/>
    <w:rsid w:val="002222F6"/>
    <w:rsid w:val="0022247A"/>
    <w:rsid w:val="00223241"/>
    <w:rsid w:val="002234A6"/>
    <w:rsid w:val="002245C5"/>
    <w:rsid w:val="0022490D"/>
    <w:rsid w:val="002252F5"/>
    <w:rsid w:val="00225BA6"/>
    <w:rsid w:val="00226957"/>
    <w:rsid w:val="00227D1F"/>
    <w:rsid w:val="00227FDA"/>
    <w:rsid w:val="0023021C"/>
    <w:rsid w:val="0023141B"/>
    <w:rsid w:val="002316A3"/>
    <w:rsid w:val="00231F69"/>
    <w:rsid w:val="002323A0"/>
    <w:rsid w:val="0023264F"/>
    <w:rsid w:val="00232729"/>
    <w:rsid w:val="002330A9"/>
    <w:rsid w:val="00233DC6"/>
    <w:rsid w:val="00233F33"/>
    <w:rsid w:val="0023437A"/>
    <w:rsid w:val="00235054"/>
    <w:rsid w:val="002363B1"/>
    <w:rsid w:val="00236D54"/>
    <w:rsid w:val="00237059"/>
    <w:rsid w:val="00237F4D"/>
    <w:rsid w:val="00240FB0"/>
    <w:rsid w:val="002416DC"/>
    <w:rsid w:val="002425F8"/>
    <w:rsid w:val="002427C9"/>
    <w:rsid w:val="00242C5A"/>
    <w:rsid w:val="00242D56"/>
    <w:rsid w:val="00243092"/>
    <w:rsid w:val="00245015"/>
    <w:rsid w:val="002474EE"/>
    <w:rsid w:val="002477ED"/>
    <w:rsid w:val="002513F6"/>
    <w:rsid w:val="00251462"/>
    <w:rsid w:val="002519C5"/>
    <w:rsid w:val="00251B53"/>
    <w:rsid w:val="002539FC"/>
    <w:rsid w:val="00253BA6"/>
    <w:rsid w:val="00253CEC"/>
    <w:rsid w:val="00254482"/>
    <w:rsid w:val="00254755"/>
    <w:rsid w:val="0025537B"/>
    <w:rsid w:val="00255D14"/>
    <w:rsid w:val="00256059"/>
    <w:rsid w:val="00256D2B"/>
    <w:rsid w:val="00257820"/>
    <w:rsid w:val="00257A13"/>
    <w:rsid w:val="00257BB4"/>
    <w:rsid w:val="00260E94"/>
    <w:rsid w:val="002616D4"/>
    <w:rsid w:val="002619A8"/>
    <w:rsid w:val="00262E0A"/>
    <w:rsid w:val="00262FD9"/>
    <w:rsid w:val="00263214"/>
    <w:rsid w:val="0026390B"/>
    <w:rsid w:val="0026410E"/>
    <w:rsid w:val="002641A5"/>
    <w:rsid w:val="002647C7"/>
    <w:rsid w:val="00264C21"/>
    <w:rsid w:val="002650F6"/>
    <w:rsid w:val="0026559A"/>
    <w:rsid w:val="00266415"/>
    <w:rsid w:val="002666CD"/>
    <w:rsid w:val="00266AF6"/>
    <w:rsid w:val="00266F5A"/>
    <w:rsid w:val="00267641"/>
    <w:rsid w:val="002676DA"/>
    <w:rsid w:val="00267981"/>
    <w:rsid w:val="00267AFE"/>
    <w:rsid w:val="00267FBC"/>
    <w:rsid w:val="002704D5"/>
    <w:rsid w:val="002708ED"/>
    <w:rsid w:val="002719CC"/>
    <w:rsid w:val="00272E36"/>
    <w:rsid w:val="002733FD"/>
    <w:rsid w:val="00273532"/>
    <w:rsid w:val="00273B33"/>
    <w:rsid w:val="00274FEB"/>
    <w:rsid w:val="00275E59"/>
    <w:rsid w:val="0027665D"/>
    <w:rsid w:val="002823F0"/>
    <w:rsid w:val="0028245B"/>
    <w:rsid w:val="00282AE0"/>
    <w:rsid w:val="00282BA1"/>
    <w:rsid w:val="00282C7D"/>
    <w:rsid w:val="00282E33"/>
    <w:rsid w:val="0028300A"/>
    <w:rsid w:val="00283ABC"/>
    <w:rsid w:val="00285031"/>
    <w:rsid w:val="0028598B"/>
    <w:rsid w:val="002860FD"/>
    <w:rsid w:val="00286649"/>
    <w:rsid w:val="002874E3"/>
    <w:rsid w:val="00287C0C"/>
    <w:rsid w:val="00291C33"/>
    <w:rsid w:val="00291EAF"/>
    <w:rsid w:val="002922E2"/>
    <w:rsid w:val="002924E2"/>
    <w:rsid w:val="00292B76"/>
    <w:rsid w:val="00292D4F"/>
    <w:rsid w:val="00293525"/>
    <w:rsid w:val="00293D98"/>
    <w:rsid w:val="00293EA8"/>
    <w:rsid w:val="00294410"/>
    <w:rsid w:val="00294644"/>
    <w:rsid w:val="00296A9F"/>
    <w:rsid w:val="00296F5A"/>
    <w:rsid w:val="00297D82"/>
    <w:rsid w:val="002A0021"/>
    <w:rsid w:val="002A0964"/>
    <w:rsid w:val="002A13D6"/>
    <w:rsid w:val="002A150F"/>
    <w:rsid w:val="002A25A6"/>
    <w:rsid w:val="002A283E"/>
    <w:rsid w:val="002A2E28"/>
    <w:rsid w:val="002A479C"/>
    <w:rsid w:val="002A5E28"/>
    <w:rsid w:val="002A6433"/>
    <w:rsid w:val="002A6818"/>
    <w:rsid w:val="002A6C3F"/>
    <w:rsid w:val="002A776A"/>
    <w:rsid w:val="002B02FF"/>
    <w:rsid w:val="002B11FB"/>
    <w:rsid w:val="002B1B53"/>
    <w:rsid w:val="002B279F"/>
    <w:rsid w:val="002B2999"/>
    <w:rsid w:val="002B2EB3"/>
    <w:rsid w:val="002B2FE9"/>
    <w:rsid w:val="002B3E8C"/>
    <w:rsid w:val="002B4537"/>
    <w:rsid w:val="002B4546"/>
    <w:rsid w:val="002B484A"/>
    <w:rsid w:val="002B5326"/>
    <w:rsid w:val="002B5764"/>
    <w:rsid w:val="002B5F94"/>
    <w:rsid w:val="002B6226"/>
    <w:rsid w:val="002B6A82"/>
    <w:rsid w:val="002B73E1"/>
    <w:rsid w:val="002B750C"/>
    <w:rsid w:val="002B77F0"/>
    <w:rsid w:val="002B7B22"/>
    <w:rsid w:val="002C0142"/>
    <w:rsid w:val="002C0833"/>
    <w:rsid w:val="002C10C9"/>
    <w:rsid w:val="002C1382"/>
    <w:rsid w:val="002C18C5"/>
    <w:rsid w:val="002C212B"/>
    <w:rsid w:val="002C2853"/>
    <w:rsid w:val="002C2B56"/>
    <w:rsid w:val="002C30CB"/>
    <w:rsid w:val="002C3C18"/>
    <w:rsid w:val="002C4904"/>
    <w:rsid w:val="002C5265"/>
    <w:rsid w:val="002C56BB"/>
    <w:rsid w:val="002C5A67"/>
    <w:rsid w:val="002C5A7F"/>
    <w:rsid w:val="002C5E7D"/>
    <w:rsid w:val="002C5FD6"/>
    <w:rsid w:val="002C7856"/>
    <w:rsid w:val="002D06F4"/>
    <w:rsid w:val="002D087A"/>
    <w:rsid w:val="002D1622"/>
    <w:rsid w:val="002D2308"/>
    <w:rsid w:val="002D2372"/>
    <w:rsid w:val="002D23D9"/>
    <w:rsid w:val="002D2D5E"/>
    <w:rsid w:val="002D2ED5"/>
    <w:rsid w:val="002D2F0E"/>
    <w:rsid w:val="002D3C26"/>
    <w:rsid w:val="002D42B0"/>
    <w:rsid w:val="002D436A"/>
    <w:rsid w:val="002D44CD"/>
    <w:rsid w:val="002D4519"/>
    <w:rsid w:val="002D54C5"/>
    <w:rsid w:val="002D57A1"/>
    <w:rsid w:val="002D5EB9"/>
    <w:rsid w:val="002D62F3"/>
    <w:rsid w:val="002D6C86"/>
    <w:rsid w:val="002D7AC6"/>
    <w:rsid w:val="002E00AD"/>
    <w:rsid w:val="002E0983"/>
    <w:rsid w:val="002E1490"/>
    <w:rsid w:val="002E15EC"/>
    <w:rsid w:val="002E2B9F"/>
    <w:rsid w:val="002E2BD6"/>
    <w:rsid w:val="002E39F1"/>
    <w:rsid w:val="002E4469"/>
    <w:rsid w:val="002E564D"/>
    <w:rsid w:val="002E56AD"/>
    <w:rsid w:val="002E5828"/>
    <w:rsid w:val="002E5B49"/>
    <w:rsid w:val="002E5CF7"/>
    <w:rsid w:val="002E6072"/>
    <w:rsid w:val="002E6815"/>
    <w:rsid w:val="002E686E"/>
    <w:rsid w:val="002E6CBC"/>
    <w:rsid w:val="002E7496"/>
    <w:rsid w:val="002F038D"/>
    <w:rsid w:val="002F11F5"/>
    <w:rsid w:val="002F1B28"/>
    <w:rsid w:val="002F2AD4"/>
    <w:rsid w:val="002F3FE0"/>
    <w:rsid w:val="002F4021"/>
    <w:rsid w:val="002F5110"/>
    <w:rsid w:val="002F5AA1"/>
    <w:rsid w:val="002F7C62"/>
    <w:rsid w:val="003005BE"/>
    <w:rsid w:val="00301DC7"/>
    <w:rsid w:val="00301FF0"/>
    <w:rsid w:val="0030207F"/>
    <w:rsid w:val="003031CC"/>
    <w:rsid w:val="00303C4F"/>
    <w:rsid w:val="003046F0"/>
    <w:rsid w:val="003053C8"/>
    <w:rsid w:val="003064A0"/>
    <w:rsid w:val="003072EA"/>
    <w:rsid w:val="00307A1C"/>
    <w:rsid w:val="00307DE0"/>
    <w:rsid w:val="00307EAE"/>
    <w:rsid w:val="00307EE7"/>
    <w:rsid w:val="00310B00"/>
    <w:rsid w:val="00311335"/>
    <w:rsid w:val="00311F77"/>
    <w:rsid w:val="00312076"/>
    <w:rsid w:val="00312278"/>
    <w:rsid w:val="00312D86"/>
    <w:rsid w:val="0031338F"/>
    <w:rsid w:val="003138AB"/>
    <w:rsid w:val="00315760"/>
    <w:rsid w:val="00315D04"/>
    <w:rsid w:val="00316E3F"/>
    <w:rsid w:val="00320F05"/>
    <w:rsid w:val="00322818"/>
    <w:rsid w:val="0032314D"/>
    <w:rsid w:val="00323277"/>
    <w:rsid w:val="003237B3"/>
    <w:rsid w:val="00323AA0"/>
    <w:rsid w:val="003242D0"/>
    <w:rsid w:val="003257FB"/>
    <w:rsid w:val="00325DFB"/>
    <w:rsid w:val="00326483"/>
    <w:rsid w:val="003268D9"/>
    <w:rsid w:val="00326F35"/>
    <w:rsid w:val="00326FAA"/>
    <w:rsid w:val="003278DE"/>
    <w:rsid w:val="00327FDB"/>
    <w:rsid w:val="0033014F"/>
    <w:rsid w:val="0033174F"/>
    <w:rsid w:val="00332240"/>
    <w:rsid w:val="003332E5"/>
    <w:rsid w:val="003342B7"/>
    <w:rsid w:val="003367A3"/>
    <w:rsid w:val="00336F89"/>
    <w:rsid w:val="0033754D"/>
    <w:rsid w:val="00337AB2"/>
    <w:rsid w:val="00342AED"/>
    <w:rsid w:val="00342F5C"/>
    <w:rsid w:val="00343010"/>
    <w:rsid w:val="0034367D"/>
    <w:rsid w:val="003441E1"/>
    <w:rsid w:val="003444DA"/>
    <w:rsid w:val="003446F9"/>
    <w:rsid w:val="003451A2"/>
    <w:rsid w:val="0034533B"/>
    <w:rsid w:val="00345D33"/>
    <w:rsid w:val="00350A2D"/>
    <w:rsid w:val="00350AC9"/>
    <w:rsid w:val="003518BB"/>
    <w:rsid w:val="00351A3B"/>
    <w:rsid w:val="00353850"/>
    <w:rsid w:val="00355C24"/>
    <w:rsid w:val="00355DC8"/>
    <w:rsid w:val="00357300"/>
    <w:rsid w:val="00357795"/>
    <w:rsid w:val="00360975"/>
    <w:rsid w:val="00362762"/>
    <w:rsid w:val="00363E8B"/>
    <w:rsid w:val="00364144"/>
    <w:rsid w:val="00364738"/>
    <w:rsid w:val="003650DF"/>
    <w:rsid w:val="00365F8C"/>
    <w:rsid w:val="00366964"/>
    <w:rsid w:val="00370232"/>
    <w:rsid w:val="00370D16"/>
    <w:rsid w:val="00371FCF"/>
    <w:rsid w:val="0037225F"/>
    <w:rsid w:val="003724E8"/>
    <w:rsid w:val="003724FF"/>
    <w:rsid w:val="0037418A"/>
    <w:rsid w:val="003742BF"/>
    <w:rsid w:val="0037443A"/>
    <w:rsid w:val="0037516B"/>
    <w:rsid w:val="0037619B"/>
    <w:rsid w:val="0037654D"/>
    <w:rsid w:val="00376EC7"/>
    <w:rsid w:val="003770FB"/>
    <w:rsid w:val="0037739A"/>
    <w:rsid w:val="00377AA3"/>
    <w:rsid w:val="00377AF1"/>
    <w:rsid w:val="00377C53"/>
    <w:rsid w:val="00377F8C"/>
    <w:rsid w:val="00380462"/>
    <w:rsid w:val="00380730"/>
    <w:rsid w:val="0038085E"/>
    <w:rsid w:val="0038091E"/>
    <w:rsid w:val="00380B3E"/>
    <w:rsid w:val="0038311F"/>
    <w:rsid w:val="003831B9"/>
    <w:rsid w:val="00383823"/>
    <w:rsid w:val="003839DC"/>
    <w:rsid w:val="00384151"/>
    <w:rsid w:val="00384E0B"/>
    <w:rsid w:val="003853B7"/>
    <w:rsid w:val="0038561C"/>
    <w:rsid w:val="00385BE4"/>
    <w:rsid w:val="0038691D"/>
    <w:rsid w:val="00386AD2"/>
    <w:rsid w:val="0039009B"/>
    <w:rsid w:val="00390C70"/>
    <w:rsid w:val="00392AB1"/>
    <w:rsid w:val="00392D63"/>
    <w:rsid w:val="00393227"/>
    <w:rsid w:val="00393320"/>
    <w:rsid w:val="00393F6C"/>
    <w:rsid w:val="003941A8"/>
    <w:rsid w:val="003941E7"/>
    <w:rsid w:val="0039513F"/>
    <w:rsid w:val="00395425"/>
    <w:rsid w:val="0039596E"/>
    <w:rsid w:val="00395BA1"/>
    <w:rsid w:val="00395D2C"/>
    <w:rsid w:val="00395DB1"/>
    <w:rsid w:val="0039721F"/>
    <w:rsid w:val="00397432"/>
    <w:rsid w:val="00397629"/>
    <w:rsid w:val="00397FBC"/>
    <w:rsid w:val="003A0EF3"/>
    <w:rsid w:val="003A1420"/>
    <w:rsid w:val="003A207D"/>
    <w:rsid w:val="003A20F9"/>
    <w:rsid w:val="003A31FC"/>
    <w:rsid w:val="003A3440"/>
    <w:rsid w:val="003A3A8B"/>
    <w:rsid w:val="003A3CE5"/>
    <w:rsid w:val="003A41C9"/>
    <w:rsid w:val="003A5D5F"/>
    <w:rsid w:val="003A629D"/>
    <w:rsid w:val="003A6661"/>
    <w:rsid w:val="003A67B0"/>
    <w:rsid w:val="003B0698"/>
    <w:rsid w:val="003B0D23"/>
    <w:rsid w:val="003B0D3C"/>
    <w:rsid w:val="003B13E4"/>
    <w:rsid w:val="003B15C1"/>
    <w:rsid w:val="003B2590"/>
    <w:rsid w:val="003B2AB0"/>
    <w:rsid w:val="003B2EC3"/>
    <w:rsid w:val="003B3741"/>
    <w:rsid w:val="003B3C61"/>
    <w:rsid w:val="003B427F"/>
    <w:rsid w:val="003B48B7"/>
    <w:rsid w:val="003B5702"/>
    <w:rsid w:val="003B59C2"/>
    <w:rsid w:val="003B5F71"/>
    <w:rsid w:val="003B5F7F"/>
    <w:rsid w:val="003B5FF6"/>
    <w:rsid w:val="003B6A55"/>
    <w:rsid w:val="003B6BBC"/>
    <w:rsid w:val="003B71FC"/>
    <w:rsid w:val="003B7E53"/>
    <w:rsid w:val="003C0880"/>
    <w:rsid w:val="003C1977"/>
    <w:rsid w:val="003C1D69"/>
    <w:rsid w:val="003C2601"/>
    <w:rsid w:val="003C34D8"/>
    <w:rsid w:val="003C3DE9"/>
    <w:rsid w:val="003C46C4"/>
    <w:rsid w:val="003C4F74"/>
    <w:rsid w:val="003C51E0"/>
    <w:rsid w:val="003C5892"/>
    <w:rsid w:val="003C769C"/>
    <w:rsid w:val="003D07D6"/>
    <w:rsid w:val="003D1529"/>
    <w:rsid w:val="003D1BA2"/>
    <w:rsid w:val="003D1BC1"/>
    <w:rsid w:val="003D2174"/>
    <w:rsid w:val="003D2F09"/>
    <w:rsid w:val="003D31B6"/>
    <w:rsid w:val="003D3F72"/>
    <w:rsid w:val="003D4F27"/>
    <w:rsid w:val="003D57DF"/>
    <w:rsid w:val="003D6252"/>
    <w:rsid w:val="003D6385"/>
    <w:rsid w:val="003D688D"/>
    <w:rsid w:val="003D68F0"/>
    <w:rsid w:val="003D7275"/>
    <w:rsid w:val="003D7762"/>
    <w:rsid w:val="003E026F"/>
    <w:rsid w:val="003E2983"/>
    <w:rsid w:val="003E3547"/>
    <w:rsid w:val="003E37FC"/>
    <w:rsid w:val="003E4543"/>
    <w:rsid w:val="003E457C"/>
    <w:rsid w:val="003E4BBF"/>
    <w:rsid w:val="003E537D"/>
    <w:rsid w:val="003E5540"/>
    <w:rsid w:val="003E7AE1"/>
    <w:rsid w:val="003F0139"/>
    <w:rsid w:val="003F01B5"/>
    <w:rsid w:val="003F2331"/>
    <w:rsid w:val="003F2D1F"/>
    <w:rsid w:val="003F3472"/>
    <w:rsid w:val="003F3818"/>
    <w:rsid w:val="003F3EC3"/>
    <w:rsid w:val="003F4EBA"/>
    <w:rsid w:val="003F5300"/>
    <w:rsid w:val="003F662D"/>
    <w:rsid w:val="003F6692"/>
    <w:rsid w:val="003F6B90"/>
    <w:rsid w:val="003F7095"/>
    <w:rsid w:val="003F7181"/>
    <w:rsid w:val="003F71DA"/>
    <w:rsid w:val="003F7546"/>
    <w:rsid w:val="003F7832"/>
    <w:rsid w:val="003F7A53"/>
    <w:rsid w:val="003F7BAB"/>
    <w:rsid w:val="0040048F"/>
    <w:rsid w:val="004004DC"/>
    <w:rsid w:val="0040141A"/>
    <w:rsid w:val="00401D78"/>
    <w:rsid w:val="00402304"/>
    <w:rsid w:val="00402596"/>
    <w:rsid w:val="00403739"/>
    <w:rsid w:val="004037D7"/>
    <w:rsid w:val="00404ED5"/>
    <w:rsid w:val="00405458"/>
    <w:rsid w:val="0040587B"/>
    <w:rsid w:val="00405C29"/>
    <w:rsid w:val="004060D2"/>
    <w:rsid w:val="00406AE1"/>
    <w:rsid w:val="00407A95"/>
    <w:rsid w:val="00410652"/>
    <w:rsid w:val="004106FE"/>
    <w:rsid w:val="00410BF5"/>
    <w:rsid w:val="00410DD2"/>
    <w:rsid w:val="00412C8A"/>
    <w:rsid w:val="00412F0C"/>
    <w:rsid w:val="00414A8A"/>
    <w:rsid w:val="004150AC"/>
    <w:rsid w:val="004151B5"/>
    <w:rsid w:val="00415720"/>
    <w:rsid w:val="0041612C"/>
    <w:rsid w:val="00416247"/>
    <w:rsid w:val="004168A0"/>
    <w:rsid w:val="00416CF6"/>
    <w:rsid w:val="0041755B"/>
    <w:rsid w:val="0042062D"/>
    <w:rsid w:val="00422D73"/>
    <w:rsid w:val="00422E9A"/>
    <w:rsid w:val="00423391"/>
    <w:rsid w:val="00423C15"/>
    <w:rsid w:val="00423DE2"/>
    <w:rsid w:val="00425ADC"/>
    <w:rsid w:val="00425BC9"/>
    <w:rsid w:val="00427140"/>
    <w:rsid w:val="004275EE"/>
    <w:rsid w:val="00430C79"/>
    <w:rsid w:val="004313A3"/>
    <w:rsid w:val="00432C78"/>
    <w:rsid w:val="00433432"/>
    <w:rsid w:val="00434134"/>
    <w:rsid w:val="0043508B"/>
    <w:rsid w:val="00435560"/>
    <w:rsid w:val="00435B0D"/>
    <w:rsid w:val="00436815"/>
    <w:rsid w:val="00436943"/>
    <w:rsid w:val="00436EB2"/>
    <w:rsid w:val="00437BB6"/>
    <w:rsid w:val="00440276"/>
    <w:rsid w:val="00440BD6"/>
    <w:rsid w:val="004416AD"/>
    <w:rsid w:val="0044223A"/>
    <w:rsid w:val="00443694"/>
    <w:rsid w:val="00443AA4"/>
    <w:rsid w:val="004446C3"/>
    <w:rsid w:val="004457F0"/>
    <w:rsid w:val="00445A2E"/>
    <w:rsid w:val="004506C0"/>
    <w:rsid w:val="00450D31"/>
    <w:rsid w:val="0045235F"/>
    <w:rsid w:val="0045353C"/>
    <w:rsid w:val="0045391F"/>
    <w:rsid w:val="00454397"/>
    <w:rsid w:val="0045476F"/>
    <w:rsid w:val="00455404"/>
    <w:rsid w:val="00455464"/>
    <w:rsid w:val="00455BC6"/>
    <w:rsid w:val="00457183"/>
    <w:rsid w:val="004579DF"/>
    <w:rsid w:val="00457BDA"/>
    <w:rsid w:val="00457D50"/>
    <w:rsid w:val="00457F7F"/>
    <w:rsid w:val="00460082"/>
    <w:rsid w:val="0046009E"/>
    <w:rsid w:val="0046071B"/>
    <w:rsid w:val="004608A4"/>
    <w:rsid w:val="00460E56"/>
    <w:rsid w:val="00461200"/>
    <w:rsid w:val="004613B2"/>
    <w:rsid w:val="00462079"/>
    <w:rsid w:val="00462F89"/>
    <w:rsid w:val="00464188"/>
    <w:rsid w:val="004653BF"/>
    <w:rsid w:val="00465784"/>
    <w:rsid w:val="0046623E"/>
    <w:rsid w:val="0046642C"/>
    <w:rsid w:val="00466670"/>
    <w:rsid w:val="004673F4"/>
    <w:rsid w:val="004679BB"/>
    <w:rsid w:val="00470935"/>
    <w:rsid w:val="00470A86"/>
    <w:rsid w:val="0047184E"/>
    <w:rsid w:val="00471A26"/>
    <w:rsid w:val="00472251"/>
    <w:rsid w:val="00472B55"/>
    <w:rsid w:val="00474D9B"/>
    <w:rsid w:val="00475DA8"/>
    <w:rsid w:val="004762F8"/>
    <w:rsid w:val="004767BF"/>
    <w:rsid w:val="004776A1"/>
    <w:rsid w:val="00477711"/>
    <w:rsid w:val="0048093C"/>
    <w:rsid w:val="00481A1C"/>
    <w:rsid w:val="0048329C"/>
    <w:rsid w:val="004836EE"/>
    <w:rsid w:val="00483F8E"/>
    <w:rsid w:val="004851DD"/>
    <w:rsid w:val="0048587E"/>
    <w:rsid w:val="00486E07"/>
    <w:rsid w:val="00487150"/>
    <w:rsid w:val="004874AC"/>
    <w:rsid w:val="004879FA"/>
    <w:rsid w:val="00490526"/>
    <w:rsid w:val="004909B2"/>
    <w:rsid w:val="00490DA9"/>
    <w:rsid w:val="00490F84"/>
    <w:rsid w:val="004928DA"/>
    <w:rsid w:val="00493C74"/>
    <w:rsid w:val="004940E6"/>
    <w:rsid w:val="004942BC"/>
    <w:rsid w:val="004942C6"/>
    <w:rsid w:val="004958EB"/>
    <w:rsid w:val="004971E7"/>
    <w:rsid w:val="00497548"/>
    <w:rsid w:val="004A09F8"/>
    <w:rsid w:val="004A0D84"/>
    <w:rsid w:val="004A13F3"/>
    <w:rsid w:val="004A1820"/>
    <w:rsid w:val="004A290D"/>
    <w:rsid w:val="004A2AFB"/>
    <w:rsid w:val="004A32AE"/>
    <w:rsid w:val="004A368F"/>
    <w:rsid w:val="004A4EEE"/>
    <w:rsid w:val="004A5E34"/>
    <w:rsid w:val="004A6B2A"/>
    <w:rsid w:val="004A7480"/>
    <w:rsid w:val="004A7D8B"/>
    <w:rsid w:val="004B0571"/>
    <w:rsid w:val="004B098D"/>
    <w:rsid w:val="004B13BC"/>
    <w:rsid w:val="004B250A"/>
    <w:rsid w:val="004B2C9A"/>
    <w:rsid w:val="004B596E"/>
    <w:rsid w:val="004B6F30"/>
    <w:rsid w:val="004B7A68"/>
    <w:rsid w:val="004B7C5F"/>
    <w:rsid w:val="004B7E47"/>
    <w:rsid w:val="004C0793"/>
    <w:rsid w:val="004C0B16"/>
    <w:rsid w:val="004C0C5E"/>
    <w:rsid w:val="004C18B0"/>
    <w:rsid w:val="004C1BA7"/>
    <w:rsid w:val="004C1DF1"/>
    <w:rsid w:val="004C21CF"/>
    <w:rsid w:val="004C22E1"/>
    <w:rsid w:val="004C2D0D"/>
    <w:rsid w:val="004C3215"/>
    <w:rsid w:val="004C5AAB"/>
    <w:rsid w:val="004C7D1E"/>
    <w:rsid w:val="004D0457"/>
    <w:rsid w:val="004D04C9"/>
    <w:rsid w:val="004D0D01"/>
    <w:rsid w:val="004D0F3A"/>
    <w:rsid w:val="004D162E"/>
    <w:rsid w:val="004D216C"/>
    <w:rsid w:val="004D30FD"/>
    <w:rsid w:val="004D3539"/>
    <w:rsid w:val="004D354C"/>
    <w:rsid w:val="004D360F"/>
    <w:rsid w:val="004D3C8B"/>
    <w:rsid w:val="004D4160"/>
    <w:rsid w:val="004D444B"/>
    <w:rsid w:val="004D6861"/>
    <w:rsid w:val="004E0C91"/>
    <w:rsid w:val="004E1405"/>
    <w:rsid w:val="004E156D"/>
    <w:rsid w:val="004E1D91"/>
    <w:rsid w:val="004E25B2"/>
    <w:rsid w:val="004E264F"/>
    <w:rsid w:val="004E343C"/>
    <w:rsid w:val="004E3C07"/>
    <w:rsid w:val="004E3E64"/>
    <w:rsid w:val="004E44FA"/>
    <w:rsid w:val="004E489F"/>
    <w:rsid w:val="004E5338"/>
    <w:rsid w:val="004E5B7F"/>
    <w:rsid w:val="004E5BF1"/>
    <w:rsid w:val="004E62EB"/>
    <w:rsid w:val="004E67CC"/>
    <w:rsid w:val="004E6AEE"/>
    <w:rsid w:val="004E6B0B"/>
    <w:rsid w:val="004F0388"/>
    <w:rsid w:val="004F059C"/>
    <w:rsid w:val="004F1FA0"/>
    <w:rsid w:val="004F3B0F"/>
    <w:rsid w:val="004F3D2F"/>
    <w:rsid w:val="004F4635"/>
    <w:rsid w:val="004F50B4"/>
    <w:rsid w:val="004F54C5"/>
    <w:rsid w:val="004F5993"/>
    <w:rsid w:val="004F5E1A"/>
    <w:rsid w:val="004F6978"/>
    <w:rsid w:val="004F7D34"/>
    <w:rsid w:val="005008A4"/>
    <w:rsid w:val="00500915"/>
    <w:rsid w:val="00500D32"/>
    <w:rsid w:val="00501C44"/>
    <w:rsid w:val="00502708"/>
    <w:rsid w:val="0050285C"/>
    <w:rsid w:val="00503FDD"/>
    <w:rsid w:val="00504259"/>
    <w:rsid w:val="005042A4"/>
    <w:rsid w:val="00507820"/>
    <w:rsid w:val="00507DC0"/>
    <w:rsid w:val="00507F99"/>
    <w:rsid w:val="005107A2"/>
    <w:rsid w:val="0051080D"/>
    <w:rsid w:val="00510E69"/>
    <w:rsid w:val="0051137C"/>
    <w:rsid w:val="0051143C"/>
    <w:rsid w:val="00511860"/>
    <w:rsid w:val="005120BA"/>
    <w:rsid w:val="0051287F"/>
    <w:rsid w:val="005136E1"/>
    <w:rsid w:val="005138AE"/>
    <w:rsid w:val="00514B93"/>
    <w:rsid w:val="00514C53"/>
    <w:rsid w:val="00514E34"/>
    <w:rsid w:val="0051513A"/>
    <w:rsid w:val="00515F29"/>
    <w:rsid w:val="00516A85"/>
    <w:rsid w:val="00520C55"/>
    <w:rsid w:val="0052132B"/>
    <w:rsid w:val="00521B8F"/>
    <w:rsid w:val="00521F76"/>
    <w:rsid w:val="00522021"/>
    <w:rsid w:val="0052308E"/>
    <w:rsid w:val="00523899"/>
    <w:rsid w:val="00523C25"/>
    <w:rsid w:val="005254ED"/>
    <w:rsid w:val="005259D2"/>
    <w:rsid w:val="00526EED"/>
    <w:rsid w:val="005270C2"/>
    <w:rsid w:val="00527165"/>
    <w:rsid w:val="00530372"/>
    <w:rsid w:val="00530921"/>
    <w:rsid w:val="00530E13"/>
    <w:rsid w:val="00531460"/>
    <w:rsid w:val="00532F34"/>
    <w:rsid w:val="00533316"/>
    <w:rsid w:val="00533B3F"/>
    <w:rsid w:val="00534D94"/>
    <w:rsid w:val="005353A2"/>
    <w:rsid w:val="0053558F"/>
    <w:rsid w:val="0053559B"/>
    <w:rsid w:val="00536535"/>
    <w:rsid w:val="00536991"/>
    <w:rsid w:val="00536B41"/>
    <w:rsid w:val="00537EEC"/>
    <w:rsid w:val="00540B17"/>
    <w:rsid w:val="005419CB"/>
    <w:rsid w:val="00541CFD"/>
    <w:rsid w:val="005445C1"/>
    <w:rsid w:val="00544DA4"/>
    <w:rsid w:val="005452C0"/>
    <w:rsid w:val="0054553B"/>
    <w:rsid w:val="005455C9"/>
    <w:rsid w:val="00546256"/>
    <w:rsid w:val="00546345"/>
    <w:rsid w:val="00546583"/>
    <w:rsid w:val="005466D2"/>
    <w:rsid w:val="00546974"/>
    <w:rsid w:val="00547427"/>
    <w:rsid w:val="0054780A"/>
    <w:rsid w:val="00547C36"/>
    <w:rsid w:val="00547F23"/>
    <w:rsid w:val="00550D84"/>
    <w:rsid w:val="005516CA"/>
    <w:rsid w:val="00551B80"/>
    <w:rsid w:val="005522DF"/>
    <w:rsid w:val="00553FE3"/>
    <w:rsid w:val="00555451"/>
    <w:rsid w:val="0055576F"/>
    <w:rsid w:val="00555DC6"/>
    <w:rsid w:val="00555E24"/>
    <w:rsid w:val="0055670F"/>
    <w:rsid w:val="00556D67"/>
    <w:rsid w:val="00556F76"/>
    <w:rsid w:val="0055709E"/>
    <w:rsid w:val="00557650"/>
    <w:rsid w:val="005577CE"/>
    <w:rsid w:val="00560F1D"/>
    <w:rsid w:val="00562D4F"/>
    <w:rsid w:val="00562E16"/>
    <w:rsid w:val="00562F25"/>
    <w:rsid w:val="00563625"/>
    <w:rsid w:val="005645B8"/>
    <w:rsid w:val="00564ABC"/>
    <w:rsid w:val="00564C1E"/>
    <w:rsid w:val="00565C3B"/>
    <w:rsid w:val="0056778F"/>
    <w:rsid w:val="00567CAA"/>
    <w:rsid w:val="00567D0F"/>
    <w:rsid w:val="00567E5F"/>
    <w:rsid w:val="005703CC"/>
    <w:rsid w:val="005703E1"/>
    <w:rsid w:val="00571754"/>
    <w:rsid w:val="005723E5"/>
    <w:rsid w:val="00572407"/>
    <w:rsid w:val="0057273B"/>
    <w:rsid w:val="005729B9"/>
    <w:rsid w:val="00572B26"/>
    <w:rsid w:val="0057329E"/>
    <w:rsid w:val="0057414C"/>
    <w:rsid w:val="00574377"/>
    <w:rsid w:val="00574A09"/>
    <w:rsid w:val="00574A2E"/>
    <w:rsid w:val="00576234"/>
    <w:rsid w:val="00576CFB"/>
    <w:rsid w:val="00576FDA"/>
    <w:rsid w:val="00577095"/>
    <w:rsid w:val="00583351"/>
    <w:rsid w:val="005836C2"/>
    <w:rsid w:val="0058444D"/>
    <w:rsid w:val="00584697"/>
    <w:rsid w:val="0058493A"/>
    <w:rsid w:val="00584C7A"/>
    <w:rsid w:val="00584DB2"/>
    <w:rsid w:val="00585B60"/>
    <w:rsid w:val="0058677D"/>
    <w:rsid w:val="005901D9"/>
    <w:rsid w:val="00590300"/>
    <w:rsid w:val="00590343"/>
    <w:rsid w:val="00590BDB"/>
    <w:rsid w:val="005912AB"/>
    <w:rsid w:val="005913A7"/>
    <w:rsid w:val="00591878"/>
    <w:rsid w:val="005923DF"/>
    <w:rsid w:val="005926EA"/>
    <w:rsid w:val="00592AA7"/>
    <w:rsid w:val="005936D2"/>
    <w:rsid w:val="005946A1"/>
    <w:rsid w:val="005961D4"/>
    <w:rsid w:val="00596335"/>
    <w:rsid w:val="00596498"/>
    <w:rsid w:val="005973E5"/>
    <w:rsid w:val="00597817"/>
    <w:rsid w:val="005A0917"/>
    <w:rsid w:val="005A09EA"/>
    <w:rsid w:val="005A116D"/>
    <w:rsid w:val="005A2171"/>
    <w:rsid w:val="005A3C29"/>
    <w:rsid w:val="005A3EA0"/>
    <w:rsid w:val="005A4A65"/>
    <w:rsid w:val="005A62F0"/>
    <w:rsid w:val="005A6ECA"/>
    <w:rsid w:val="005A74FF"/>
    <w:rsid w:val="005B1B57"/>
    <w:rsid w:val="005B2623"/>
    <w:rsid w:val="005B2993"/>
    <w:rsid w:val="005B3090"/>
    <w:rsid w:val="005B3932"/>
    <w:rsid w:val="005B3A93"/>
    <w:rsid w:val="005B446A"/>
    <w:rsid w:val="005B509E"/>
    <w:rsid w:val="005B52B2"/>
    <w:rsid w:val="005B575D"/>
    <w:rsid w:val="005B5B53"/>
    <w:rsid w:val="005B6391"/>
    <w:rsid w:val="005B7B14"/>
    <w:rsid w:val="005C0729"/>
    <w:rsid w:val="005C0863"/>
    <w:rsid w:val="005C0BBC"/>
    <w:rsid w:val="005C0F00"/>
    <w:rsid w:val="005C13C8"/>
    <w:rsid w:val="005C2BDE"/>
    <w:rsid w:val="005C34F1"/>
    <w:rsid w:val="005C3770"/>
    <w:rsid w:val="005C3BF9"/>
    <w:rsid w:val="005C3C88"/>
    <w:rsid w:val="005C488D"/>
    <w:rsid w:val="005C4E4B"/>
    <w:rsid w:val="005C51F8"/>
    <w:rsid w:val="005C528B"/>
    <w:rsid w:val="005C54F6"/>
    <w:rsid w:val="005C652A"/>
    <w:rsid w:val="005C7456"/>
    <w:rsid w:val="005C7701"/>
    <w:rsid w:val="005C7A00"/>
    <w:rsid w:val="005D16CE"/>
    <w:rsid w:val="005D1E7B"/>
    <w:rsid w:val="005D304A"/>
    <w:rsid w:val="005D396A"/>
    <w:rsid w:val="005D4DBE"/>
    <w:rsid w:val="005D5B8B"/>
    <w:rsid w:val="005D66AD"/>
    <w:rsid w:val="005D7FB2"/>
    <w:rsid w:val="005E039B"/>
    <w:rsid w:val="005E13AB"/>
    <w:rsid w:val="005E17F2"/>
    <w:rsid w:val="005E3C1C"/>
    <w:rsid w:val="005E3F2B"/>
    <w:rsid w:val="005E45FF"/>
    <w:rsid w:val="005E4DD1"/>
    <w:rsid w:val="005E504A"/>
    <w:rsid w:val="005E508B"/>
    <w:rsid w:val="005E5601"/>
    <w:rsid w:val="005E61DC"/>
    <w:rsid w:val="005E6219"/>
    <w:rsid w:val="005E62C1"/>
    <w:rsid w:val="005E6688"/>
    <w:rsid w:val="005E7477"/>
    <w:rsid w:val="005E7989"/>
    <w:rsid w:val="005E7B41"/>
    <w:rsid w:val="005F0517"/>
    <w:rsid w:val="005F074C"/>
    <w:rsid w:val="005F08A5"/>
    <w:rsid w:val="005F19C8"/>
    <w:rsid w:val="005F1BAE"/>
    <w:rsid w:val="005F2318"/>
    <w:rsid w:val="005F2B62"/>
    <w:rsid w:val="005F4348"/>
    <w:rsid w:val="005F4BAF"/>
    <w:rsid w:val="005F5F56"/>
    <w:rsid w:val="005F60C3"/>
    <w:rsid w:val="005F629A"/>
    <w:rsid w:val="005F63D4"/>
    <w:rsid w:val="005F6498"/>
    <w:rsid w:val="005F68F5"/>
    <w:rsid w:val="005F6D8A"/>
    <w:rsid w:val="005F6FA0"/>
    <w:rsid w:val="005F70A2"/>
    <w:rsid w:val="005F719F"/>
    <w:rsid w:val="005F7906"/>
    <w:rsid w:val="005F792E"/>
    <w:rsid w:val="005F7CA8"/>
    <w:rsid w:val="00600806"/>
    <w:rsid w:val="00600C04"/>
    <w:rsid w:val="006017D3"/>
    <w:rsid w:val="0060440F"/>
    <w:rsid w:val="0060544A"/>
    <w:rsid w:val="00605A81"/>
    <w:rsid w:val="00606116"/>
    <w:rsid w:val="00606AD4"/>
    <w:rsid w:val="00607840"/>
    <w:rsid w:val="0061015D"/>
    <w:rsid w:val="0061098A"/>
    <w:rsid w:val="00610ACC"/>
    <w:rsid w:val="00611008"/>
    <w:rsid w:val="00611263"/>
    <w:rsid w:val="00611433"/>
    <w:rsid w:val="00611912"/>
    <w:rsid w:val="00611AED"/>
    <w:rsid w:val="006122A5"/>
    <w:rsid w:val="0061272E"/>
    <w:rsid w:val="00612813"/>
    <w:rsid w:val="006129EB"/>
    <w:rsid w:val="00612FAE"/>
    <w:rsid w:val="00613437"/>
    <w:rsid w:val="00613464"/>
    <w:rsid w:val="00614684"/>
    <w:rsid w:val="00614A68"/>
    <w:rsid w:val="00615AC1"/>
    <w:rsid w:val="00615BD3"/>
    <w:rsid w:val="00615E2B"/>
    <w:rsid w:val="00616486"/>
    <w:rsid w:val="0061661B"/>
    <w:rsid w:val="00616F9D"/>
    <w:rsid w:val="006175BC"/>
    <w:rsid w:val="006203EA"/>
    <w:rsid w:val="006249AD"/>
    <w:rsid w:val="00624DD9"/>
    <w:rsid w:val="00625DD3"/>
    <w:rsid w:val="00626564"/>
    <w:rsid w:val="00626835"/>
    <w:rsid w:val="006275C7"/>
    <w:rsid w:val="006276FC"/>
    <w:rsid w:val="006305DC"/>
    <w:rsid w:val="0063143A"/>
    <w:rsid w:val="00631833"/>
    <w:rsid w:val="00631A18"/>
    <w:rsid w:val="00631F43"/>
    <w:rsid w:val="00631FD6"/>
    <w:rsid w:val="00632288"/>
    <w:rsid w:val="006322D3"/>
    <w:rsid w:val="00632632"/>
    <w:rsid w:val="006326F1"/>
    <w:rsid w:val="00632CF0"/>
    <w:rsid w:val="00633794"/>
    <w:rsid w:val="00633C42"/>
    <w:rsid w:val="00633CFC"/>
    <w:rsid w:val="0063404A"/>
    <w:rsid w:val="00634ECB"/>
    <w:rsid w:val="00636580"/>
    <w:rsid w:val="00637609"/>
    <w:rsid w:val="0063791C"/>
    <w:rsid w:val="00640482"/>
    <w:rsid w:val="00640664"/>
    <w:rsid w:val="00640D82"/>
    <w:rsid w:val="00641177"/>
    <w:rsid w:val="006414DD"/>
    <w:rsid w:val="00641923"/>
    <w:rsid w:val="00641A1E"/>
    <w:rsid w:val="00641AE2"/>
    <w:rsid w:val="00641FC1"/>
    <w:rsid w:val="00642655"/>
    <w:rsid w:val="006433C0"/>
    <w:rsid w:val="00643ED1"/>
    <w:rsid w:val="00644806"/>
    <w:rsid w:val="00644C0D"/>
    <w:rsid w:val="006456F4"/>
    <w:rsid w:val="00645EB6"/>
    <w:rsid w:val="00646085"/>
    <w:rsid w:val="00646523"/>
    <w:rsid w:val="00646C50"/>
    <w:rsid w:val="00647A50"/>
    <w:rsid w:val="00647A5D"/>
    <w:rsid w:val="00647C98"/>
    <w:rsid w:val="00650575"/>
    <w:rsid w:val="00650B5A"/>
    <w:rsid w:val="00650E42"/>
    <w:rsid w:val="00652501"/>
    <w:rsid w:val="00652531"/>
    <w:rsid w:val="00652FDE"/>
    <w:rsid w:val="006533BD"/>
    <w:rsid w:val="006535DC"/>
    <w:rsid w:val="00654DD4"/>
    <w:rsid w:val="0065574C"/>
    <w:rsid w:val="00655FBD"/>
    <w:rsid w:val="00656B70"/>
    <w:rsid w:val="00656C69"/>
    <w:rsid w:val="00657CF7"/>
    <w:rsid w:val="00660A02"/>
    <w:rsid w:val="00660BEC"/>
    <w:rsid w:val="00661846"/>
    <w:rsid w:val="006619E2"/>
    <w:rsid w:val="006619F8"/>
    <w:rsid w:val="00661FCA"/>
    <w:rsid w:val="00662370"/>
    <w:rsid w:val="006637F4"/>
    <w:rsid w:val="00663D8E"/>
    <w:rsid w:val="00663DB5"/>
    <w:rsid w:val="00664ED9"/>
    <w:rsid w:val="00664FEC"/>
    <w:rsid w:val="0066569E"/>
    <w:rsid w:val="0066664F"/>
    <w:rsid w:val="00666C4B"/>
    <w:rsid w:val="00666C5E"/>
    <w:rsid w:val="00670AD6"/>
    <w:rsid w:val="0067165B"/>
    <w:rsid w:val="00671CC1"/>
    <w:rsid w:val="006720B9"/>
    <w:rsid w:val="00672A0A"/>
    <w:rsid w:val="00672C5F"/>
    <w:rsid w:val="006732F7"/>
    <w:rsid w:val="00674D13"/>
    <w:rsid w:val="006758C7"/>
    <w:rsid w:val="00676051"/>
    <w:rsid w:val="006801C6"/>
    <w:rsid w:val="00680315"/>
    <w:rsid w:val="00680D5F"/>
    <w:rsid w:val="00681DEA"/>
    <w:rsid w:val="00681E0D"/>
    <w:rsid w:val="00681F4C"/>
    <w:rsid w:val="00682EA9"/>
    <w:rsid w:val="006831BA"/>
    <w:rsid w:val="00683E68"/>
    <w:rsid w:val="00684635"/>
    <w:rsid w:val="00684E6E"/>
    <w:rsid w:val="00685B71"/>
    <w:rsid w:val="0068692C"/>
    <w:rsid w:val="006871FC"/>
    <w:rsid w:val="006872E1"/>
    <w:rsid w:val="00687DB7"/>
    <w:rsid w:val="00687E03"/>
    <w:rsid w:val="0069020B"/>
    <w:rsid w:val="0069036F"/>
    <w:rsid w:val="0069164B"/>
    <w:rsid w:val="00692303"/>
    <w:rsid w:val="0069286D"/>
    <w:rsid w:val="00692A8B"/>
    <w:rsid w:val="00692D4E"/>
    <w:rsid w:val="0069357D"/>
    <w:rsid w:val="0069409B"/>
    <w:rsid w:val="006943A2"/>
    <w:rsid w:val="00695576"/>
    <w:rsid w:val="006957E1"/>
    <w:rsid w:val="006958FE"/>
    <w:rsid w:val="006959AA"/>
    <w:rsid w:val="006959EE"/>
    <w:rsid w:val="006A0919"/>
    <w:rsid w:val="006A111D"/>
    <w:rsid w:val="006A14BC"/>
    <w:rsid w:val="006A17DC"/>
    <w:rsid w:val="006A18AE"/>
    <w:rsid w:val="006A1B30"/>
    <w:rsid w:val="006A203D"/>
    <w:rsid w:val="006A2765"/>
    <w:rsid w:val="006A2B9F"/>
    <w:rsid w:val="006A3429"/>
    <w:rsid w:val="006A370A"/>
    <w:rsid w:val="006A3742"/>
    <w:rsid w:val="006A4B72"/>
    <w:rsid w:val="006A5586"/>
    <w:rsid w:val="006A7C88"/>
    <w:rsid w:val="006A7D51"/>
    <w:rsid w:val="006B1258"/>
    <w:rsid w:val="006B14A3"/>
    <w:rsid w:val="006B15B7"/>
    <w:rsid w:val="006B38FD"/>
    <w:rsid w:val="006B4387"/>
    <w:rsid w:val="006B49C7"/>
    <w:rsid w:val="006B5558"/>
    <w:rsid w:val="006B56EF"/>
    <w:rsid w:val="006B5705"/>
    <w:rsid w:val="006B5EE7"/>
    <w:rsid w:val="006B5F13"/>
    <w:rsid w:val="006B62F8"/>
    <w:rsid w:val="006B69B7"/>
    <w:rsid w:val="006B7822"/>
    <w:rsid w:val="006B7E0F"/>
    <w:rsid w:val="006C0342"/>
    <w:rsid w:val="006C17A2"/>
    <w:rsid w:val="006C194D"/>
    <w:rsid w:val="006C20EB"/>
    <w:rsid w:val="006C2654"/>
    <w:rsid w:val="006C2D1D"/>
    <w:rsid w:val="006C31A8"/>
    <w:rsid w:val="006C37C1"/>
    <w:rsid w:val="006C3A95"/>
    <w:rsid w:val="006C4E62"/>
    <w:rsid w:val="006C5603"/>
    <w:rsid w:val="006C56C7"/>
    <w:rsid w:val="006C702F"/>
    <w:rsid w:val="006C7F53"/>
    <w:rsid w:val="006D143D"/>
    <w:rsid w:val="006D1FBD"/>
    <w:rsid w:val="006D316A"/>
    <w:rsid w:val="006D336F"/>
    <w:rsid w:val="006D365B"/>
    <w:rsid w:val="006D3C32"/>
    <w:rsid w:val="006D3CA6"/>
    <w:rsid w:val="006D485D"/>
    <w:rsid w:val="006D4D3A"/>
    <w:rsid w:val="006D52AF"/>
    <w:rsid w:val="006D76DC"/>
    <w:rsid w:val="006D7DE2"/>
    <w:rsid w:val="006E04C9"/>
    <w:rsid w:val="006E0F2C"/>
    <w:rsid w:val="006E11C6"/>
    <w:rsid w:val="006E148C"/>
    <w:rsid w:val="006E1C1A"/>
    <w:rsid w:val="006E2E82"/>
    <w:rsid w:val="006E3103"/>
    <w:rsid w:val="006E313A"/>
    <w:rsid w:val="006E3217"/>
    <w:rsid w:val="006E323E"/>
    <w:rsid w:val="006E353E"/>
    <w:rsid w:val="006E50F3"/>
    <w:rsid w:val="006E524A"/>
    <w:rsid w:val="006E655C"/>
    <w:rsid w:val="006E677A"/>
    <w:rsid w:val="006E6A1A"/>
    <w:rsid w:val="006E705E"/>
    <w:rsid w:val="006E7724"/>
    <w:rsid w:val="006E7907"/>
    <w:rsid w:val="006E7F9C"/>
    <w:rsid w:val="006F106D"/>
    <w:rsid w:val="006F17BF"/>
    <w:rsid w:val="006F19C2"/>
    <w:rsid w:val="006F36FC"/>
    <w:rsid w:val="006F3FC5"/>
    <w:rsid w:val="006F4427"/>
    <w:rsid w:val="006F4A6B"/>
    <w:rsid w:val="006F4B10"/>
    <w:rsid w:val="006F4B92"/>
    <w:rsid w:val="006F5A7A"/>
    <w:rsid w:val="006F6F7A"/>
    <w:rsid w:val="006F7589"/>
    <w:rsid w:val="00700034"/>
    <w:rsid w:val="007005BC"/>
    <w:rsid w:val="00700D39"/>
    <w:rsid w:val="00701643"/>
    <w:rsid w:val="007030D1"/>
    <w:rsid w:val="0070421F"/>
    <w:rsid w:val="007043B3"/>
    <w:rsid w:val="007044CB"/>
    <w:rsid w:val="007044E1"/>
    <w:rsid w:val="00710306"/>
    <w:rsid w:val="0071035F"/>
    <w:rsid w:val="007103C0"/>
    <w:rsid w:val="00710476"/>
    <w:rsid w:val="00710EA0"/>
    <w:rsid w:val="00710FB9"/>
    <w:rsid w:val="00711AF0"/>
    <w:rsid w:val="00711C90"/>
    <w:rsid w:val="00712488"/>
    <w:rsid w:val="007127FF"/>
    <w:rsid w:val="00712FE9"/>
    <w:rsid w:val="0071325C"/>
    <w:rsid w:val="007137E1"/>
    <w:rsid w:val="00713C64"/>
    <w:rsid w:val="0071482A"/>
    <w:rsid w:val="00714DF2"/>
    <w:rsid w:val="0071510C"/>
    <w:rsid w:val="00715391"/>
    <w:rsid w:val="007159C5"/>
    <w:rsid w:val="00716AE9"/>
    <w:rsid w:val="00716D01"/>
    <w:rsid w:val="00716E36"/>
    <w:rsid w:val="00717B26"/>
    <w:rsid w:val="00717B89"/>
    <w:rsid w:val="007200EC"/>
    <w:rsid w:val="0072035F"/>
    <w:rsid w:val="007206D9"/>
    <w:rsid w:val="007214B7"/>
    <w:rsid w:val="007215F9"/>
    <w:rsid w:val="00722CDA"/>
    <w:rsid w:val="00724010"/>
    <w:rsid w:val="007262FC"/>
    <w:rsid w:val="007267B7"/>
    <w:rsid w:val="00726F2D"/>
    <w:rsid w:val="00727B6D"/>
    <w:rsid w:val="00730906"/>
    <w:rsid w:val="00730A61"/>
    <w:rsid w:val="00731617"/>
    <w:rsid w:val="00732906"/>
    <w:rsid w:val="0073291E"/>
    <w:rsid w:val="00732C41"/>
    <w:rsid w:val="00733435"/>
    <w:rsid w:val="007336CF"/>
    <w:rsid w:val="00734072"/>
    <w:rsid w:val="0073411A"/>
    <w:rsid w:val="00734EF5"/>
    <w:rsid w:val="0073503A"/>
    <w:rsid w:val="007352AF"/>
    <w:rsid w:val="00735563"/>
    <w:rsid w:val="00735E84"/>
    <w:rsid w:val="00736581"/>
    <w:rsid w:val="00737FCA"/>
    <w:rsid w:val="00740432"/>
    <w:rsid w:val="0074173A"/>
    <w:rsid w:val="00745E62"/>
    <w:rsid w:val="0074691A"/>
    <w:rsid w:val="00746B3A"/>
    <w:rsid w:val="00747FDB"/>
    <w:rsid w:val="00750171"/>
    <w:rsid w:val="00750E4C"/>
    <w:rsid w:val="0075184A"/>
    <w:rsid w:val="0075198C"/>
    <w:rsid w:val="00751F02"/>
    <w:rsid w:val="00752363"/>
    <w:rsid w:val="00753051"/>
    <w:rsid w:val="00753C4B"/>
    <w:rsid w:val="0075616B"/>
    <w:rsid w:val="007573EE"/>
    <w:rsid w:val="00757C4C"/>
    <w:rsid w:val="00757D00"/>
    <w:rsid w:val="00761621"/>
    <w:rsid w:val="00761910"/>
    <w:rsid w:val="00761E56"/>
    <w:rsid w:val="0076201B"/>
    <w:rsid w:val="00763678"/>
    <w:rsid w:val="0076372A"/>
    <w:rsid w:val="00763C7B"/>
    <w:rsid w:val="00764494"/>
    <w:rsid w:val="00764500"/>
    <w:rsid w:val="007646DF"/>
    <w:rsid w:val="00764738"/>
    <w:rsid w:val="00765603"/>
    <w:rsid w:val="00766321"/>
    <w:rsid w:val="007664AD"/>
    <w:rsid w:val="0076677A"/>
    <w:rsid w:val="00766818"/>
    <w:rsid w:val="007679D8"/>
    <w:rsid w:val="007703CF"/>
    <w:rsid w:val="00770F59"/>
    <w:rsid w:val="007714D4"/>
    <w:rsid w:val="00771B99"/>
    <w:rsid w:val="00771D16"/>
    <w:rsid w:val="00772DBB"/>
    <w:rsid w:val="00773AB6"/>
    <w:rsid w:val="00773D32"/>
    <w:rsid w:val="00774052"/>
    <w:rsid w:val="00774832"/>
    <w:rsid w:val="0077620E"/>
    <w:rsid w:val="007768E4"/>
    <w:rsid w:val="0077750E"/>
    <w:rsid w:val="00780B3B"/>
    <w:rsid w:val="007813DB"/>
    <w:rsid w:val="007819F9"/>
    <w:rsid w:val="00781A6B"/>
    <w:rsid w:val="00782B06"/>
    <w:rsid w:val="007833F1"/>
    <w:rsid w:val="00783481"/>
    <w:rsid w:val="007841AE"/>
    <w:rsid w:val="00784303"/>
    <w:rsid w:val="00784776"/>
    <w:rsid w:val="007848D2"/>
    <w:rsid w:val="00784F31"/>
    <w:rsid w:val="00784FDE"/>
    <w:rsid w:val="007863B0"/>
    <w:rsid w:val="0078655A"/>
    <w:rsid w:val="00786A7B"/>
    <w:rsid w:val="00786E67"/>
    <w:rsid w:val="0078717B"/>
    <w:rsid w:val="00787D77"/>
    <w:rsid w:val="007901EE"/>
    <w:rsid w:val="00790D0E"/>
    <w:rsid w:val="007919C1"/>
    <w:rsid w:val="00791F48"/>
    <w:rsid w:val="0079254B"/>
    <w:rsid w:val="00793167"/>
    <w:rsid w:val="007934A8"/>
    <w:rsid w:val="00793700"/>
    <w:rsid w:val="007938ED"/>
    <w:rsid w:val="0079498B"/>
    <w:rsid w:val="00794C78"/>
    <w:rsid w:val="00795B1B"/>
    <w:rsid w:val="00797244"/>
    <w:rsid w:val="00797C6B"/>
    <w:rsid w:val="007A07BC"/>
    <w:rsid w:val="007A11FB"/>
    <w:rsid w:val="007A1ECB"/>
    <w:rsid w:val="007A2D08"/>
    <w:rsid w:val="007A3BAB"/>
    <w:rsid w:val="007A5249"/>
    <w:rsid w:val="007A55D7"/>
    <w:rsid w:val="007A5779"/>
    <w:rsid w:val="007A5EDB"/>
    <w:rsid w:val="007A6DE5"/>
    <w:rsid w:val="007A76BE"/>
    <w:rsid w:val="007A7917"/>
    <w:rsid w:val="007A7A41"/>
    <w:rsid w:val="007B00B3"/>
    <w:rsid w:val="007B0322"/>
    <w:rsid w:val="007B0D6B"/>
    <w:rsid w:val="007B116F"/>
    <w:rsid w:val="007B137F"/>
    <w:rsid w:val="007B1DAD"/>
    <w:rsid w:val="007B1EFF"/>
    <w:rsid w:val="007B20D6"/>
    <w:rsid w:val="007B2381"/>
    <w:rsid w:val="007B2DB2"/>
    <w:rsid w:val="007B30C2"/>
    <w:rsid w:val="007B31E5"/>
    <w:rsid w:val="007B36AC"/>
    <w:rsid w:val="007B36ED"/>
    <w:rsid w:val="007B3732"/>
    <w:rsid w:val="007B3C3D"/>
    <w:rsid w:val="007B4049"/>
    <w:rsid w:val="007B507B"/>
    <w:rsid w:val="007B5174"/>
    <w:rsid w:val="007B73F9"/>
    <w:rsid w:val="007B76D6"/>
    <w:rsid w:val="007B7814"/>
    <w:rsid w:val="007C0257"/>
    <w:rsid w:val="007C08FE"/>
    <w:rsid w:val="007C0E2F"/>
    <w:rsid w:val="007C18BA"/>
    <w:rsid w:val="007C1B95"/>
    <w:rsid w:val="007C2C04"/>
    <w:rsid w:val="007C3DA1"/>
    <w:rsid w:val="007C467C"/>
    <w:rsid w:val="007C55DA"/>
    <w:rsid w:val="007C5F81"/>
    <w:rsid w:val="007C655E"/>
    <w:rsid w:val="007C7032"/>
    <w:rsid w:val="007C710D"/>
    <w:rsid w:val="007C7641"/>
    <w:rsid w:val="007D00A7"/>
    <w:rsid w:val="007D0913"/>
    <w:rsid w:val="007D0981"/>
    <w:rsid w:val="007D0992"/>
    <w:rsid w:val="007D1569"/>
    <w:rsid w:val="007D189E"/>
    <w:rsid w:val="007D1D7D"/>
    <w:rsid w:val="007D1E46"/>
    <w:rsid w:val="007D2D8A"/>
    <w:rsid w:val="007D33C7"/>
    <w:rsid w:val="007D3513"/>
    <w:rsid w:val="007D3D7B"/>
    <w:rsid w:val="007D3E49"/>
    <w:rsid w:val="007D505C"/>
    <w:rsid w:val="007D53E9"/>
    <w:rsid w:val="007D59A7"/>
    <w:rsid w:val="007D5DF7"/>
    <w:rsid w:val="007D5F6A"/>
    <w:rsid w:val="007D6335"/>
    <w:rsid w:val="007D6F8E"/>
    <w:rsid w:val="007D78A5"/>
    <w:rsid w:val="007D7CEA"/>
    <w:rsid w:val="007E082B"/>
    <w:rsid w:val="007E0B52"/>
    <w:rsid w:val="007E0BBD"/>
    <w:rsid w:val="007E0FB8"/>
    <w:rsid w:val="007E169D"/>
    <w:rsid w:val="007E1AEA"/>
    <w:rsid w:val="007E1EC2"/>
    <w:rsid w:val="007E1F8D"/>
    <w:rsid w:val="007E2BF8"/>
    <w:rsid w:val="007E37CB"/>
    <w:rsid w:val="007E4366"/>
    <w:rsid w:val="007E4477"/>
    <w:rsid w:val="007E4ACB"/>
    <w:rsid w:val="007E5993"/>
    <w:rsid w:val="007E5E73"/>
    <w:rsid w:val="007E61AF"/>
    <w:rsid w:val="007E6B49"/>
    <w:rsid w:val="007E73AF"/>
    <w:rsid w:val="007E79B3"/>
    <w:rsid w:val="007E7CCE"/>
    <w:rsid w:val="007F076D"/>
    <w:rsid w:val="007F1480"/>
    <w:rsid w:val="007F3900"/>
    <w:rsid w:val="007F403B"/>
    <w:rsid w:val="007F4685"/>
    <w:rsid w:val="007F485A"/>
    <w:rsid w:val="007F564A"/>
    <w:rsid w:val="007F6284"/>
    <w:rsid w:val="007F68CC"/>
    <w:rsid w:val="007F6C11"/>
    <w:rsid w:val="007F7515"/>
    <w:rsid w:val="007F7E2E"/>
    <w:rsid w:val="00800D36"/>
    <w:rsid w:val="00802281"/>
    <w:rsid w:val="00802834"/>
    <w:rsid w:val="008055C8"/>
    <w:rsid w:val="00805E3A"/>
    <w:rsid w:val="00806527"/>
    <w:rsid w:val="00806DD0"/>
    <w:rsid w:val="00807FA1"/>
    <w:rsid w:val="0081063B"/>
    <w:rsid w:val="00810795"/>
    <w:rsid w:val="0081088E"/>
    <w:rsid w:val="008117AD"/>
    <w:rsid w:val="00811EC5"/>
    <w:rsid w:val="008120EC"/>
    <w:rsid w:val="00812516"/>
    <w:rsid w:val="00812887"/>
    <w:rsid w:val="00812A57"/>
    <w:rsid w:val="00813D0A"/>
    <w:rsid w:val="0081442E"/>
    <w:rsid w:val="008149BE"/>
    <w:rsid w:val="00814BDF"/>
    <w:rsid w:val="00814E68"/>
    <w:rsid w:val="00815A37"/>
    <w:rsid w:val="00815C03"/>
    <w:rsid w:val="008203E6"/>
    <w:rsid w:val="00820B2B"/>
    <w:rsid w:val="00821432"/>
    <w:rsid w:val="008224F0"/>
    <w:rsid w:val="00822C2B"/>
    <w:rsid w:val="0082304A"/>
    <w:rsid w:val="00823AD2"/>
    <w:rsid w:val="0082476F"/>
    <w:rsid w:val="008254F5"/>
    <w:rsid w:val="00826439"/>
    <w:rsid w:val="008265E6"/>
    <w:rsid w:val="00827611"/>
    <w:rsid w:val="00830E81"/>
    <w:rsid w:val="00831383"/>
    <w:rsid w:val="0083167D"/>
    <w:rsid w:val="00831FBF"/>
    <w:rsid w:val="00833539"/>
    <w:rsid w:val="008347B6"/>
    <w:rsid w:val="0083513E"/>
    <w:rsid w:val="008352E3"/>
    <w:rsid w:val="0083531C"/>
    <w:rsid w:val="00835794"/>
    <w:rsid w:val="00835A96"/>
    <w:rsid w:val="00835AFA"/>
    <w:rsid w:val="008361A6"/>
    <w:rsid w:val="00836419"/>
    <w:rsid w:val="00836585"/>
    <w:rsid w:val="00836FBB"/>
    <w:rsid w:val="00837319"/>
    <w:rsid w:val="008401F8"/>
    <w:rsid w:val="0084181C"/>
    <w:rsid w:val="00841C43"/>
    <w:rsid w:val="00841FAB"/>
    <w:rsid w:val="00842A18"/>
    <w:rsid w:val="0084390E"/>
    <w:rsid w:val="00845391"/>
    <w:rsid w:val="0084562D"/>
    <w:rsid w:val="00845863"/>
    <w:rsid w:val="008458D5"/>
    <w:rsid w:val="00845902"/>
    <w:rsid w:val="00845FAB"/>
    <w:rsid w:val="00846A0C"/>
    <w:rsid w:val="00846B16"/>
    <w:rsid w:val="00847950"/>
    <w:rsid w:val="00850CC3"/>
    <w:rsid w:val="00851225"/>
    <w:rsid w:val="0085198E"/>
    <w:rsid w:val="00851B1A"/>
    <w:rsid w:val="00851DB0"/>
    <w:rsid w:val="00851FB4"/>
    <w:rsid w:val="00852EAC"/>
    <w:rsid w:val="00853803"/>
    <w:rsid w:val="00854611"/>
    <w:rsid w:val="0085589A"/>
    <w:rsid w:val="008558FA"/>
    <w:rsid w:val="008559EF"/>
    <w:rsid w:val="00855C4A"/>
    <w:rsid w:val="00855FFC"/>
    <w:rsid w:val="008563C9"/>
    <w:rsid w:val="00857EC7"/>
    <w:rsid w:val="00861656"/>
    <w:rsid w:val="00861ED1"/>
    <w:rsid w:val="008621E1"/>
    <w:rsid w:val="00862D9D"/>
    <w:rsid w:val="008634E5"/>
    <w:rsid w:val="008635A3"/>
    <w:rsid w:val="0086413E"/>
    <w:rsid w:val="00865F48"/>
    <w:rsid w:val="00866884"/>
    <w:rsid w:val="00866E06"/>
    <w:rsid w:val="00870360"/>
    <w:rsid w:val="00871282"/>
    <w:rsid w:val="00871688"/>
    <w:rsid w:val="0087206B"/>
    <w:rsid w:val="008720D8"/>
    <w:rsid w:val="00872523"/>
    <w:rsid w:val="00872DA4"/>
    <w:rsid w:val="008734AF"/>
    <w:rsid w:val="00873512"/>
    <w:rsid w:val="00873633"/>
    <w:rsid w:val="008740FA"/>
    <w:rsid w:val="008754E6"/>
    <w:rsid w:val="00875666"/>
    <w:rsid w:val="0087584E"/>
    <w:rsid w:val="00875EAC"/>
    <w:rsid w:val="0087609C"/>
    <w:rsid w:val="00877874"/>
    <w:rsid w:val="00877C52"/>
    <w:rsid w:val="00881029"/>
    <w:rsid w:val="0088187D"/>
    <w:rsid w:val="00881BB3"/>
    <w:rsid w:val="0088343A"/>
    <w:rsid w:val="0088380F"/>
    <w:rsid w:val="00883D35"/>
    <w:rsid w:val="00885168"/>
    <w:rsid w:val="00885567"/>
    <w:rsid w:val="008856B7"/>
    <w:rsid w:val="00886B60"/>
    <w:rsid w:val="00886EAB"/>
    <w:rsid w:val="00887712"/>
    <w:rsid w:val="0088798C"/>
    <w:rsid w:val="00887E7B"/>
    <w:rsid w:val="00887EA0"/>
    <w:rsid w:val="008903DA"/>
    <w:rsid w:val="00890796"/>
    <w:rsid w:val="00890D54"/>
    <w:rsid w:val="00890D8D"/>
    <w:rsid w:val="00891083"/>
    <w:rsid w:val="00891E7E"/>
    <w:rsid w:val="00892E48"/>
    <w:rsid w:val="00893340"/>
    <w:rsid w:val="0089336B"/>
    <w:rsid w:val="00895076"/>
    <w:rsid w:val="008955A9"/>
    <w:rsid w:val="00896011"/>
    <w:rsid w:val="00896145"/>
    <w:rsid w:val="0089640C"/>
    <w:rsid w:val="008A02A6"/>
    <w:rsid w:val="008A02E1"/>
    <w:rsid w:val="008A0431"/>
    <w:rsid w:val="008A0584"/>
    <w:rsid w:val="008A07BD"/>
    <w:rsid w:val="008A08FC"/>
    <w:rsid w:val="008A0B7B"/>
    <w:rsid w:val="008A1896"/>
    <w:rsid w:val="008A1D26"/>
    <w:rsid w:val="008A1E0E"/>
    <w:rsid w:val="008A2438"/>
    <w:rsid w:val="008A2837"/>
    <w:rsid w:val="008A2CE7"/>
    <w:rsid w:val="008A3BDD"/>
    <w:rsid w:val="008A3D1E"/>
    <w:rsid w:val="008A3F4C"/>
    <w:rsid w:val="008A4A32"/>
    <w:rsid w:val="008A4C86"/>
    <w:rsid w:val="008A4D9B"/>
    <w:rsid w:val="008A5615"/>
    <w:rsid w:val="008A5628"/>
    <w:rsid w:val="008A6374"/>
    <w:rsid w:val="008B0192"/>
    <w:rsid w:val="008B01B4"/>
    <w:rsid w:val="008B283B"/>
    <w:rsid w:val="008B36A8"/>
    <w:rsid w:val="008B3BAF"/>
    <w:rsid w:val="008B4203"/>
    <w:rsid w:val="008B4392"/>
    <w:rsid w:val="008B4511"/>
    <w:rsid w:val="008B5961"/>
    <w:rsid w:val="008B647F"/>
    <w:rsid w:val="008B7297"/>
    <w:rsid w:val="008B78F3"/>
    <w:rsid w:val="008B792F"/>
    <w:rsid w:val="008B7E31"/>
    <w:rsid w:val="008C0246"/>
    <w:rsid w:val="008C02E9"/>
    <w:rsid w:val="008C0828"/>
    <w:rsid w:val="008C09AA"/>
    <w:rsid w:val="008C0C37"/>
    <w:rsid w:val="008C0D7A"/>
    <w:rsid w:val="008C1351"/>
    <w:rsid w:val="008C13CD"/>
    <w:rsid w:val="008C20D3"/>
    <w:rsid w:val="008C22C5"/>
    <w:rsid w:val="008C273D"/>
    <w:rsid w:val="008C2F5B"/>
    <w:rsid w:val="008C3BAF"/>
    <w:rsid w:val="008C3DBD"/>
    <w:rsid w:val="008C4124"/>
    <w:rsid w:val="008C45A6"/>
    <w:rsid w:val="008C46DF"/>
    <w:rsid w:val="008C54C2"/>
    <w:rsid w:val="008C5511"/>
    <w:rsid w:val="008C6715"/>
    <w:rsid w:val="008C6C78"/>
    <w:rsid w:val="008C7E43"/>
    <w:rsid w:val="008D02BE"/>
    <w:rsid w:val="008D0843"/>
    <w:rsid w:val="008D0999"/>
    <w:rsid w:val="008D16B1"/>
    <w:rsid w:val="008D2026"/>
    <w:rsid w:val="008D20FA"/>
    <w:rsid w:val="008D2388"/>
    <w:rsid w:val="008D2670"/>
    <w:rsid w:val="008D2C2F"/>
    <w:rsid w:val="008D3088"/>
    <w:rsid w:val="008D39D8"/>
    <w:rsid w:val="008D400A"/>
    <w:rsid w:val="008D405F"/>
    <w:rsid w:val="008D5040"/>
    <w:rsid w:val="008D51F1"/>
    <w:rsid w:val="008D54F9"/>
    <w:rsid w:val="008D5575"/>
    <w:rsid w:val="008D58A1"/>
    <w:rsid w:val="008D6123"/>
    <w:rsid w:val="008D64EF"/>
    <w:rsid w:val="008D6BB3"/>
    <w:rsid w:val="008D7737"/>
    <w:rsid w:val="008D7DED"/>
    <w:rsid w:val="008E087C"/>
    <w:rsid w:val="008E0BF0"/>
    <w:rsid w:val="008E147B"/>
    <w:rsid w:val="008E181D"/>
    <w:rsid w:val="008E2815"/>
    <w:rsid w:val="008E324E"/>
    <w:rsid w:val="008E3334"/>
    <w:rsid w:val="008E3928"/>
    <w:rsid w:val="008E39E9"/>
    <w:rsid w:val="008E447F"/>
    <w:rsid w:val="008E476B"/>
    <w:rsid w:val="008E5004"/>
    <w:rsid w:val="008E52F5"/>
    <w:rsid w:val="008E53E9"/>
    <w:rsid w:val="008E5512"/>
    <w:rsid w:val="008E56B0"/>
    <w:rsid w:val="008E56BC"/>
    <w:rsid w:val="008E5A8F"/>
    <w:rsid w:val="008E5BF3"/>
    <w:rsid w:val="008E7B29"/>
    <w:rsid w:val="008E7D27"/>
    <w:rsid w:val="008F0600"/>
    <w:rsid w:val="008F113B"/>
    <w:rsid w:val="008F1605"/>
    <w:rsid w:val="008F1AD7"/>
    <w:rsid w:val="008F1D52"/>
    <w:rsid w:val="008F1E46"/>
    <w:rsid w:val="008F256F"/>
    <w:rsid w:val="008F26D9"/>
    <w:rsid w:val="008F3BA8"/>
    <w:rsid w:val="008F3CEA"/>
    <w:rsid w:val="008F4874"/>
    <w:rsid w:val="008F4CB7"/>
    <w:rsid w:val="008F5375"/>
    <w:rsid w:val="008F65AA"/>
    <w:rsid w:val="008F6AB1"/>
    <w:rsid w:val="008F779B"/>
    <w:rsid w:val="008F7B91"/>
    <w:rsid w:val="00900EAB"/>
    <w:rsid w:val="009013DE"/>
    <w:rsid w:val="009019AB"/>
    <w:rsid w:val="00901BD6"/>
    <w:rsid w:val="0090231B"/>
    <w:rsid w:val="0090232B"/>
    <w:rsid w:val="009023C9"/>
    <w:rsid w:val="0090276F"/>
    <w:rsid w:val="00902DFC"/>
    <w:rsid w:val="00902FF6"/>
    <w:rsid w:val="0090355C"/>
    <w:rsid w:val="009039C6"/>
    <w:rsid w:val="00903B98"/>
    <w:rsid w:val="00903F11"/>
    <w:rsid w:val="0090429A"/>
    <w:rsid w:val="00904A6A"/>
    <w:rsid w:val="00905566"/>
    <w:rsid w:val="009075E0"/>
    <w:rsid w:val="0090775D"/>
    <w:rsid w:val="00907F66"/>
    <w:rsid w:val="00911173"/>
    <w:rsid w:val="0091195F"/>
    <w:rsid w:val="009119AF"/>
    <w:rsid w:val="00912CD5"/>
    <w:rsid w:val="00913888"/>
    <w:rsid w:val="0091438C"/>
    <w:rsid w:val="00914434"/>
    <w:rsid w:val="009146FF"/>
    <w:rsid w:val="009147E6"/>
    <w:rsid w:val="009154B1"/>
    <w:rsid w:val="00916138"/>
    <w:rsid w:val="00916508"/>
    <w:rsid w:val="009166ED"/>
    <w:rsid w:val="00916B2C"/>
    <w:rsid w:val="00916F1D"/>
    <w:rsid w:val="00917C4F"/>
    <w:rsid w:val="00920391"/>
    <w:rsid w:val="0092091F"/>
    <w:rsid w:val="009224AA"/>
    <w:rsid w:val="009227A8"/>
    <w:rsid w:val="0092338A"/>
    <w:rsid w:val="009234F5"/>
    <w:rsid w:val="00923B46"/>
    <w:rsid w:val="00923E40"/>
    <w:rsid w:val="00923E9D"/>
    <w:rsid w:val="0092439D"/>
    <w:rsid w:val="009256A4"/>
    <w:rsid w:val="009257A5"/>
    <w:rsid w:val="00925B0C"/>
    <w:rsid w:val="00925B70"/>
    <w:rsid w:val="00925EB6"/>
    <w:rsid w:val="00925EEC"/>
    <w:rsid w:val="00925EF9"/>
    <w:rsid w:val="00926839"/>
    <w:rsid w:val="009272FA"/>
    <w:rsid w:val="0092797C"/>
    <w:rsid w:val="00927D90"/>
    <w:rsid w:val="0093052B"/>
    <w:rsid w:val="00930598"/>
    <w:rsid w:val="009314A5"/>
    <w:rsid w:val="0093185F"/>
    <w:rsid w:val="009326BB"/>
    <w:rsid w:val="00932960"/>
    <w:rsid w:val="009344CA"/>
    <w:rsid w:val="00934950"/>
    <w:rsid w:val="00934FFE"/>
    <w:rsid w:val="0093554F"/>
    <w:rsid w:val="00937034"/>
    <w:rsid w:val="009376D3"/>
    <w:rsid w:val="009414A2"/>
    <w:rsid w:val="009416B7"/>
    <w:rsid w:val="009420EF"/>
    <w:rsid w:val="00942203"/>
    <w:rsid w:val="009425DF"/>
    <w:rsid w:val="00943113"/>
    <w:rsid w:val="00944DD8"/>
    <w:rsid w:val="00945A92"/>
    <w:rsid w:val="00945B76"/>
    <w:rsid w:val="00945C74"/>
    <w:rsid w:val="00946482"/>
    <w:rsid w:val="0094721B"/>
    <w:rsid w:val="0095046D"/>
    <w:rsid w:val="009506F7"/>
    <w:rsid w:val="00950B95"/>
    <w:rsid w:val="00950ECB"/>
    <w:rsid w:val="00951617"/>
    <w:rsid w:val="00951835"/>
    <w:rsid w:val="009526F4"/>
    <w:rsid w:val="0095298A"/>
    <w:rsid w:val="00953270"/>
    <w:rsid w:val="009536DF"/>
    <w:rsid w:val="009537AA"/>
    <w:rsid w:val="00953A88"/>
    <w:rsid w:val="00953C42"/>
    <w:rsid w:val="00954A8C"/>
    <w:rsid w:val="00954E3D"/>
    <w:rsid w:val="00955F16"/>
    <w:rsid w:val="00957F92"/>
    <w:rsid w:val="00960A82"/>
    <w:rsid w:val="00960C87"/>
    <w:rsid w:val="009615FA"/>
    <w:rsid w:val="00961CE2"/>
    <w:rsid w:val="009626ED"/>
    <w:rsid w:val="009627E2"/>
    <w:rsid w:val="00962B95"/>
    <w:rsid w:val="00964152"/>
    <w:rsid w:val="009643B8"/>
    <w:rsid w:val="00964CFE"/>
    <w:rsid w:val="00964D90"/>
    <w:rsid w:val="00965BEA"/>
    <w:rsid w:val="00966201"/>
    <w:rsid w:val="00966812"/>
    <w:rsid w:val="00966AEF"/>
    <w:rsid w:val="009677BF"/>
    <w:rsid w:val="00967A34"/>
    <w:rsid w:val="00967C2E"/>
    <w:rsid w:val="00967CEF"/>
    <w:rsid w:val="00970010"/>
    <w:rsid w:val="009713D1"/>
    <w:rsid w:val="009719DA"/>
    <w:rsid w:val="00971FA0"/>
    <w:rsid w:val="0097207C"/>
    <w:rsid w:val="00972B95"/>
    <w:rsid w:val="00973602"/>
    <w:rsid w:val="00973981"/>
    <w:rsid w:val="009741F5"/>
    <w:rsid w:val="009743E6"/>
    <w:rsid w:val="009747E1"/>
    <w:rsid w:val="0097483B"/>
    <w:rsid w:val="0097630B"/>
    <w:rsid w:val="009763AB"/>
    <w:rsid w:val="00976D97"/>
    <w:rsid w:val="00977B0C"/>
    <w:rsid w:val="00977F22"/>
    <w:rsid w:val="009806F4"/>
    <w:rsid w:val="00980998"/>
    <w:rsid w:val="0098186F"/>
    <w:rsid w:val="00981CF4"/>
    <w:rsid w:val="0098254C"/>
    <w:rsid w:val="0098277E"/>
    <w:rsid w:val="009838A8"/>
    <w:rsid w:val="009839AD"/>
    <w:rsid w:val="009840BF"/>
    <w:rsid w:val="009842F2"/>
    <w:rsid w:val="009857DE"/>
    <w:rsid w:val="00985E2F"/>
    <w:rsid w:val="0098697D"/>
    <w:rsid w:val="00986D52"/>
    <w:rsid w:val="00987358"/>
    <w:rsid w:val="00987775"/>
    <w:rsid w:val="00987A47"/>
    <w:rsid w:val="00987CEC"/>
    <w:rsid w:val="009903C7"/>
    <w:rsid w:val="00990BA1"/>
    <w:rsid w:val="009914BD"/>
    <w:rsid w:val="0099192D"/>
    <w:rsid w:val="00993076"/>
    <w:rsid w:val="00993240"/>
    <w:rsid w:val="0099360E"/>
    <w:rsid w:val="0099365A"/>
    <w:rsid w:val="009939C7"/>
    <w:rsid w:val="00994144"/>
    <w:rsid w:val="00995894"/>
    <w:rsid w:val="00995FC2"/>
    <w:rsid w:val="009968A6"/>
    <w:rsid w:val="009971A9"/>
    <w:rsid w:val="0099743E"/>
    <w:rsid w:val="0099778E"/>
    <w:rsid w:val="009A1579"/>
    <w:rsid w:val="009A1692"/>
    <w:rsid w:val="009A29A3"/>
    <w:rsid w:val="009A3481"/>
    <w:rsid w:val="009A534A"/>
    <w:rsid w:val="009A5738"/>
    <w:rsid w:val="009A6198"/>
    <w:rsid w:val="009A6A33"/>
    <w:rsid w:val="009A7CA6"/>
    <w:rsid w:val="009B052A"/>
    <w:rsid w:val="009B0DC2"/>
    <w:rsid w:val="009B1252"/>
    <w:rsid w:val="009B1D29"/>
    <w:rsid w:val="009B2AF6"/>
    <w:rsid w:val="009B3750"/>
    <w:rsid w:val="009B3909"/>
    <w:rsid w:val="009B3B1D"/>
    <w:rsid w:val="009B537C"/>
    <w:rsid w:val="009B56A5"/>
    <w:rsid w:val="009B5A5F"/>
    <w:rsid w:val="009B5CC3"/>
    <w:rsid w:val="009B5F25"/>
    <w:rsid w:val="009B70F2"/>
    <w:rsid w:val="009C0338"/>
    <w:rsid w:val="009C0AFF"/>
    <w:rsid w:val="009C0CC1"/>
    <w:rsid w:val="009C1B29"/>
    <w:rsid w:val="009C1BCC"/>
    <w:rsid w:val="009C21DA"/>
    <w:rsid w:val="009C41E6"/>
    <w:rsid w:val="009C429D"/>
    <w:rsid w:val="009C461B"/>
    <w:rsid w:val="009C49A6"/>
    <w:rsid w:val="009C4EC2"/>
    <w:rsid w:val="009C591A"/>
    <w:rsid w:val="009C5AB7"/>
    <w:rsid w:val="009C5B88"/>
    <w:rsid w:val="009C5F79"/>
    <w:rsid w:val="009C6850"/>
    <w:rsid w:val="009C693A"/>
    <w:rsid w:val="009C7786"/>
    <w:rsid w:val="009C778F"/>
    <w:rsid w:val="009C7D45"/>
    <w:rsid w:val="009D04DC"/>
    <w:rsid w:val="009D0B3D"/>
    <w:rsid w:val="009D1287"/>
    <w:rsid w:val="009D18AE"/>
    <w:rsid w:val="009D1D02"/>
    <w:rsid w:val="009D3A31"/>
    <w:rsid w:val="009D47F9"/>
    <w:rsid w:val="009D4BF2"/>
    <w:rsid w:val="009D500F"/>
    <w:rsid w:val="009D51B5"/>
    <w:rsid w:val="009D774D"/>
    <w:rsid w:val="009D7892"/>
    <w:rsid w:val="009D7F72"/>
    <w:rsid w:val="009E016F"/>
    <w:rsid w:val="009E01D6"/>
    <w:rsid w:val="009E0292"/>
    <w:rsid w:val="009E0859"/>
    <w:rsid w:val="009E0AFD"/>
    <w:rsid w:val="009E0BC5"/>
    <w:rsid w:val="009E17B6"/>
    <w:rsid w:val="009E279F"/>
    <w:rsid w:val="009E2E16"/>
    <w:rsid w:val="009E37F9"/>
    <w:rsid w:val="009E3ACA"/>
    <w:rsid w:val="009E3F65"/>
    <w:rsid w:val="009E4263"/>
    <w:rsid w:val="009E450F"/>
    <w:rsid w:val="009E458A"/>
    <w:rsid w:val="009E45E5"/>
    <w:rsid w:val="009E47FC"/>
    <w:rsid w:val="009E68AD"/>
    <w:rsid w:val="009E756A"/>
    <w:rsid w:val="009E78C2"/>
    <w:rsid w:val="009E7B2E"/>
    <w:rsid w:val="009F0957"/>
    <w:rsid w:val="009F189C"/>
    <w:rsid w:val="009F263D"/>
    <w:rsid w:val="009F2B1C"/>
    <w:rsid w:val="009F329B"/>
    <w:rsid w:val="009F32EB"/>
    <w:rsid w:val="009F347D"/>
    <w:rsid w:val="009F3873"/>
    <w:rsid w:val="009F44CA"/>
    <w:rsid w:val="009F514F"/>
    <w:rsid w:val="009F5456"/>
    <w:rsid w:val="009F634F"/>
    <w:rsid w:val="009F6427"/>
    <w:rsid w:val="009F695E"/>
    <w:rsid w:val="00A00254"/>
    <w:rsid w:val="00A019DA"/>
    <w:rsid w:val="00A01D1E"/>
    <w:rsid w:val="00A01E8A"/>
    <w:rsid w:val="00A02613"/>
    <w:rsid w:val="00A03795"/>
    <w:rsid w:val="00A03D77"/>
    <w:rsid w:val="00A05382"/>
    <w:rsid w:val="00A059AC"/>
    <w:rsid w:val="00A05F06"/>
    <w:rsid w:val="00A068AA"/>
    <w:rsid w:val="00A06E75"/>
    <w:rsid w:val="00A07000"/>
    <w:rsid w:val="00A072CB"/>
    <w:rsid w:val="00A07C36"/>
    <w:rsid w:val="00A12444"/>
    <w:rsid w:val="00A1262B"/>
    <w:rsid w:val="00A1348F"/>
    <w:rsid w:val="00A15989"/>
    <w:rsid w:val="00A15CA8"/>
    <w:rsid w:val="00A15ED2"/>
    <w:rsid w:val="00A16C23"/>
    <w:rsid w:val="00A17AF3"/>
    <w:rsid w:val="00A2000C"/>
    <w:rsid w:val="00A201F0"/>
    <w:rsid w:val="00A2029E"/>
    <w:rsid w:val="00A20E20"/>
    <w:rsid w:val="00A20EAF"/>
    <w:rsid w:val="00A21792"/>
    <w:rsid w:val="00A22491"/>
    <w:rsid w:val="00A22C42"/>
    <w:rsid w:val="00A24040"/>
    <w:rsid w:val="00A25151"/>
    <w:rsid w:val="00A2759B"/>
    <w:rsid w:val="00A2795B"/>
    <w:rsid w:val="00A279C3"/>
    <w:rsid w:val="00A27E91"/>
    <w:rsid w:val="00A301CF"/>
    <w:rsid w:val="00A30ABC"/>
    <w:rsid w:val="00A314CE"/>
    <w:rsid w:val="00A319B1"/>
    <w:rsid w:val="00A32FB1"/>
    <w:rsid w:val="00A33A92"/>
    <w:rsid w:val="00A34A78"/>
    <w:rsid w:val="00A34CB1"/>
    <w:rsid w:val="00A35CB9"/>
    <w:rsid w:val="00A36CEE"/>
    <w:rsid w:val="00A37488"/>
    <w:rsid w:val="00A37EB9"/>
    <w:rsid w:val="00A40BEF"/>
    <w:rsid w:val="00A4179C"/>
    <w:rsid w:val="00A43563"/>
    <w:rsid w:val="00A4357B"/>
    <w:rsid w:val="00A43BF7"/>
    <w:rsid w:val="00A44C9C"/>
    <w:rsid w:val="00A44D7F"/>
    <w:rsid w:val="00A45353"/>
    <w:rsid w:val="00A453A6"/>
    <w:rsid w:val="00A454B5"/>
    <w:rsid w:val="00A46042"/>
    <w:rsid w:val="00A460B3"/>
    <w:rsid w:val="00A46807"/>
    <w:rsid w:val="00A47767"/>
    <w:rsid w:val="00A47B50"/>
    <w:rsid w:val="00A51194"/>
    <w:rsid w:val="00A51519"/>
    <w:rsid w:val="00A5196A"/>
    <w:rsid w:val="00A53425"/>
    <w:rsid w:val="00A534B9"/>
    <w:rsid w:val="00A53E6C"/>
    <w:rsid w:val="00A544BF"/>
    <w:rsid w:val="00A552BE"/>
    <w:rsid w:val="00A5541C"/>
    <w:rsid w:val="00A55786"/>
    <w:rsid w:val="00A55B79"/>
    <w:rsid w:val="00A569CE"/>
    <w:rsid w:val="00A570C4"/>
    <w:rsid w:val="00A5748B"/>
    <w:rsid w:val="00A578FF"/>
    <w:rsid w:val="00A579AF"/>
    <w:rsid w:val="00A603CF"/>
    <w:rsid w:val="00A60580"/>
    <w:rsid w:val="00A60A78"/>
    <w:rsid w:val="00A61F3E"/>
    <w:rsid w:val="00A62699"/>
    <w:rsid w:val="00A62865"/>
    <w:rsid w:val="00A628A5"/>
    <w:rsid w:val="00A62B0D"/>
    <w:rsid w:val="00A638AF"/>
    <w:rsid w:val="00A63EF4"/>
    <w:rsid w:val="00A649FB"/>
    <w:rsid w:val="00A650B7"/>
    <w:rsid w:val="00A65BAE"/>
    <w:rsid w:val="00A65C63"/>
    <w:rsid w:val="00A662A8"/>
    <w:rsid w:val="00A6631E"/>
    <w:rsid w:val="00A67E43"/>
    <w:rsid w:val="00A7000A"/>
    <w:rsid w:val="00A7275A"/>
    <w:rsid w:val="00A727B3"/>
    <w:rsid w:val="00A744AE"/>
    <w:rsid w:val="00A75D7C"/>
    <w:rsid w:val="00A76843"/>
    <w:rsid w:val="00A77431"/>
    <w:rsid w:val="00A77505"/>
    <w:rsid w:val="00A77CDD"/>
    <w:rsid w:val="00A77EAE"/>
    <w:rsid w:val="00A77EFA"/>
    <w:rsid w:val="00A80098"/>
    <w:rsid w:val="00A803A1"/>
    <w:rsid w:val="00A80CD3"/>
    <w:rsid w:val="00A81527"/>
    <w:rsid w:val="00A820E3"/>
    <w:rsid w:val="00A83586"/>
    <w:rsid w:val="00A845D6"/>
    <w:rsid w:val="00A84AC3"/>
    <w:rsid w:val="00A84EED"/>
    <w:rsid w:val="00A86D3C"/>
    <w:rsid w:val="00A8737E"/>
    <w:rsid w:val="00A875A8"/>
    <w:rsid w:val="00A917EB"/>
    <w:rsid w:val="00A93EC1"/>
    <w:rsid w:val="00A94362"/>
    <w:rsid w:val="00A944E6"/>
    <w:rsid w:val="00A961E0"/>
    <w:rsid w:val="00A97164"/>
    <w:rsid w:val="00A974A0"/>
    <w:rsid w:val="00A97803"/>
    <w:rsid w:val="00A97F6B"/>
    <w:rsid w:val="00AA00F8"/>
    <w:rsid w:val="00AA1CF4"/>
    <w:rsid w:val="00AA2450"/>
    <w:rsid w:val="00AA29E8"/>
    <w:rsid w:val="00AA2B4C"/>
    <w:rsid w:val="00AA40F0"/>
    <w:rsid w:val="00AA4E57"/>
    <w:rsid w:val="00AA4F6A"/>
    <w:rsid w:val="00AA53C9"/>
    <w:rsid w:val="00AA5BD0"/>
    <w:rsid w:val="00AA5CC1"/>
    <w:rsid w:val="00AA67F3"/>
    <w:rsid w:val="00AA75B0"/>
    <w:rsid w:val="00AA7907"/>
    <w:rsid w:val="00AA7AAA"/>
    <w:rsid w:val="00AB0625"/>
    <w:rsid w:val="00AB0CFE"/>
    <w:rsid w:val="00AB25BA"/>
    <w:rsid w:val="00AB3901"/>
    <w:rsid w:val="00AB3EDA"/>
    <w:rsid w:val="00AB4B12"/>
    <w:rsid w:val="00AB4D4B"/>
    <w:rsid w:val="00AB4EF3"/>
    <w:rsid w:val="00AB54FC"/>
    <w:rsid w:val="00AB6FDE"/>
    <w:rsid w:val="00AB7A4D"/>
    <w:rsid w:val="00AB7D33"/>
    <w:rsid w:val="00AC001B"/>
    <w:rsid w:val="00AC036B"/>
    <w:rsid w:val="00AC038C"/>
    <w:rsid w:val="00AC19BF"/>
    <w:rsid w:val="00AC1E2D"/>
    <w:rsid w:val="00AC1FB0"/>
    <w:rsid w:val="00AC2D37"/>
    <w:rsid w:val="00AC3020"/>
    <w:rsid w:val="00AC4714"/>
    <w:rsid w:val="00AC4F37"/>
    <w:rsid w:val="00AC5164"/>
    <w:rsid w:val="00AC5B47"/>
    <w:rsid w:val="00AC62F1"/>
    <w:rsid w:val="00AC70B4"/>
    <w:rsid w:val="00AC7241"/>
    <w:rsid w:val="00AC7C16"/>
    <w:rsid w:val="00AD029A"/>
    <w:rsid w:val="00AD0CCA"/>
    <w:rsid w:val="00AD0ED7"/>
    <w:rsid w:val="00AD1460"/>
    <w:rsid w:val="00AD21BC"/>
    <w:rsid w:val="00AD2D89"/>
    <w:rsid w:val="00AD2E29"/>
    <w:rsid w:val="00AD3643"/>
    <w:rsid w:val="00AD3C60"/>
    <w:rsid w:val="00AD3CBE"/>
    <w:rsid w:val="00AD43FC"/>
    <w:rsid w:val="00AD4C90"/>
    <w:rsid w:val="00AD53B8"/>
    <w:rsid w:val="00AD5960"/>
    <w:rsid w:val="00AD5FD3"/>
    <w:rsid w:val="00AD65DD"/>
    <w:rsid w:val="00AD67E4"/>
    <w:rsid w:val="00AD6C10"/>
    <w:rsid w:val="00AD6C13"/>
    <w:rsid w:val="00AD71C9"/>
    <w:rsid w:val="00AD7394"/>
    <w:rsid w:val="00AE0541"/>
    <w:rsid w:val="00AE056F"/>
    <w:rsid w:val="00AE1AD5"/>
    <w:rsid w:val="00AE2219"/>
    <w:rsid w:val="00AE28AF"/>
    <w:rsid w:val="00AE428A"/>
    <w:rsid w:val="00AE66F3"/>
    <w:rsid w:val="00AE739C"/>
    <w:rsid w:val="00AF1CBF"/>
    <w:rsid w:val="00AF1D96"/>
    <w:rsid w:val="00AF2D40"/>
    <w:rsid w:val="00AF425F"/>
    <w:rsid w:val="00AF539F"/>
    <w:rsid w:val="00AF5780"/>
    <w:rsid w:val="00AF5EB5"/>
    <w:rsid w:val="00AF6464"/>
    <w:rsid w:val="00AF7275"/>
    <w:rsid w:val="00AF73D9"/>
    <w:rsid w:val="00B000A3"/>
    <w:rsid w:val="00B013E1"/>
    <w:rsid w:val="00B0229F"/>
    <w:rsid w:val="00B0258B"/>
    <w:rsid w:val="00B041F6"/>
    <w:rsid w:val="00B04482"/>
    <w:rsid w:val="00B044CA"/>
    <w:rsid w:val="00B04BB6"/>
    <w:rsid w:val="00B0522C"/>
    <w:rsid w:val="00B05757"/>
    <w:rsid w:val="00B062EA"/>
    <w:rsid w:val="00B06902"/>
    <w:rsid w:val="00B072FE"/>
    <w:rsid w:val="00B073FF"/>
    <w:rsid w:val="00B07551"/>
    <w:rsid w:val="00B07F53"/>
    <w:rsid w:val="00B106E3"/>
    <w:rsid w:val="00B11177"/>
    <w:rsid w:val="00B121EC"/>
    <w:rsid w:val="00B121FE"/>
    <w:rsid w:val="00B12482"/>
    <w:rsid w:val="00B12780"/>
    <w:rsid w:val="00B12EE8"/>
    <w:rsid w:val="00B12F94"/>
    <w:rsid w:val="00B137CF"/>
    <w:rsid w:val="00B15267"/>
    <w:rsid w:val="00B152D5"/>
    <w:rsid w:val="00B1547A"/>
    <w:rsid w:val="00B1770A"/>
    <w:rsid w:val="00B17C4E"/>
    <w:rsid w:val="00B20289"/>
    <w:rsid w:val="00B20686"/>
    <w:rsid w:val="00B20771"/>
    <w:rsid w:val="00B20C7B"/>
    <w:rsid w:val="00B217E8"/>
    <w:rsid w:val="00B22023"/>
    <w:rsid w:val="00B22DF6"/>
    <w:rsid w:val="00B23899"/>
    <w:rsid w:val="00B23C9E"/>
    <w:rsid w:val="00B23DA9"/>
    <w:rsid w:val="00B2462A"/>
    <w:rsid w:val="00B25A69"/>
    <w:rsid w:val="00B260EE"/>
    <w:rsid w:val="00B26E33"/>
    <w:rsid w:val="00B27B8B"/>
    <w:rsid w:val="00B30DFE"/>
    <w:rsid w:val="00B31530"/>
    <w:rsid w:val="00B31734"/>
    <w:rsid w:val="00B324CD"/>
    <w:rsid w:val="00B3271F"/>
    <w:rsid w:val="00B3334F"/>
    <w:rsid w:val="00B33B81"/>
    <w:rsid w:val="00B33CA8"/>
    <w:rsid w:val="00B33DDB"/>
    <w:rsid w:val="00B34204"/>
    <w:rsid w:val="00B34E63"/>
    <w:rsid w:val="00B35AF9"/>
    <w:rsid w:val="00B36B30"/>
    <w:rsid w:val="00B374C5"/>
    <w:rsid w:val="00B37FFE"/>
    <w:rsid w:val="00B41037"/>
    <w:rsid w:val="00B410E3"/>
    <w:rsid w:val="00B41630"/>
    <w:rsid w:val="00B41993"/>
    <w:rsid w:val="00B41D90"/>
    <w:rsid w:val="00B41F15"/>
    <w:rsid w:val="00B41FC5"/>
    <w:rsid w:val="00B42F5C"/>
    <w:rsid w:val="00B459D3"/>
    <w:rsid w:val="00B45A04"/>
    <w:rsid w:val="00B46698"/>
    <w:rsid w:val="00B46C71"/>
    <w:rsid w:val="00B46C92"/>
    <w:rsid w:val="00B507F9"/>
    <w:rsid w:val="00B50A1D"/>
    <w:rsid w:val="00B50A64"/>
    <w:rsid w:val="00B51847"/>
    <w:rsid w:val="00B520F1"/>
    <w:rsid w:val="00B525A9"/>
    <w:rsid w:val="00B529C0"/>
    <w:rsid w:val="00B52B1B"/>
    <w:rsid w:val="00B53444"/>
    <w:rsid w:val="00B5384E"/>
    <w:rsid w:val="00B544D1"/>
    <w:rsid w:val="00B549FC"/>
    <w:rsid w:val="00B55ED5"/>
    <w:rsid w:val="00B562BC"/>
    <w:rsid w:val="00B56C76"/>
    <w:rsid w:val="00B56DE5"/>
    <w:rsid w:val="00B573A6"/>
    <w:rsid w:val="00B5766B"/>
    <w:rsid w:val="00B57C54"/>
    <w:rsid w:val="00B60CF4"/>
    <w:rsid w:val="00B61DE3"/>
    <w:rsid w:val="00B624F4"/>
    <w:rsid w:val="00B63069"/>
    <w:rsid w:val="00B632D0"/>
    <w:rsid w:val="00B63FF9"/>
    <w:rsid w:val="00B64903"/>
    <w:rsid w:val="00B64BD9"/>
    <w:rsid w:val="00B64E9A"/>
    <w:rsid w:val="00B66085"/>
    <w:rsid w:val="00B665AE"/>
    <w:rsid w:val="00B6662E"/>
    <w:rsid w:val="00B66792"/>
    <w:rsid w:val="00B66AEE"/>
    <w:rsid w:val="00B674DD"/>
    <w:rsid w:val="00B67923"/>
    <w:rsid w:val="00B67D43"/>
    <w:rsid w:val="00B70DA7"/>
    <w:rsid w:val="00B70E91"/>
    <w:rsid w:val="00B71710"/>
    <w:rsid w:val="00B71AEF"/>
    <w:rsid w:val="00B7236F"/>
    <w:rsid w:val="00B7316C"/>
    <w:rsid w:val="00B73C77"/>
    <w:rsid w:val="00B73D42"/>
    <w:rsid w:val="00B7450B"/>
    <w:rsid w:val="00B75790"/>
    <w:rsid w:val="00B76222"/>
    <w:rsid w:val="00B76323"/>
    <w:rsid w:val="00B77164"/>
    <w:rsid w:val="00B80801"/>
    <w:rsid w:val="00B80C31"/>
    <w:rsid w:val="00B80D58"/>
    <w:rsid w:val="00B81081"/>
    <w:rsid w:val="00B81F86"/>
    <w:rsid w:val="00B826A9"/>
    <w:rsid w:val="00B83DA7"/>
    <w:rsid w:val="00B84C17"/>
    <w:rsid w:val="00B852B3"/>
    <w:rsid w:val="00B85BA2"/>
    <w:rsid w:val="00B85E55"/>
    <w:rsid w:val="00B864AF"/>
    <w:rsid w:val="00B865E9"/>
    <w:rsid w:val="00B86A73"/>
    <w:rsid w:val="00B86C81"/>
    <w:rsid w:val="00B87244"/>
    <w:rsid w:val="00B877D1"/>
    <w:rsid w:val="00B87E60"/>
    <w:rsid w:val="00B90264"/>
    <w:rsid w:val="00B90C67"/>
    <w:rsid w:val="00B90D3D"/>
    <w:rsid w:val="00B91A7A"/>
    <w:rsid w:val="00B91D76"/>
    <w:rsid w:val="00B92098"/>
    <w:rsid w:val="00B926A9"/>
    <w:rsid w:val="00B936F1"/>
    <w:rsid w:val="00B939BC"/>
    <w:rsid w:val="00B93A32"/>
    <w:rsid w:val="00B93B1E"/>
    <w:rsid w:val="00B93ED8"/>
    <w:rsid w:val="00B964D3"/>
    <w:rsid w:val="00B96B0C"/>
    <w:rsid w:val="00B97384"/>
    <w:rsid w:val="00BA0C8F"/>
    <w:rsid w:val="00BA115A"/>
    <w:rsid w:val="00BA15A9"/>
    <w:rsid w:val="00BA1901"/>
    <w:rsid w:val="00BA1FA5"/>
    <w:rsid w:val="00BA2232"/>
    <w:rsid w:val="00BA2AEE"/>
    <w:rsid w:val="00BA3B89"/>
    <w:rsid w:val="00BA5716"/>
    <w:rsid w:val="00BA59F3"/>
    <w:rsid w:val="00BA5D15"/>
    <w:rsid w:val="00BA5DC5"/>
    <w:rsid w:val="00BA722B"/>
    <w:rsid w:val="00BA7E38"/>
    <w:rsid w:val="00BB0937"/>
    <w:rsid w:val="00BB0D24"/>
    <w:rsid w:val="00BB103F"/>
    <w:rsid w:val="00BB26C9"/>
    <w:rsid w:val="00BB2ADC"/>
    <w:rsid w:val="00BB2FE0"/>
    <w:rsid w:val="00BB3798"/>
    <w:rsid w:val="00BB4FD0"/>
    <w:rsid w:val="00BB62DD"/>
    <w:rsid w:val="00BB638E"/>
    <w:rsid w:val="00BB6CF1"/>
    <w:rsid w:val="00BC1098"/>
    <w:rsid w:val="00BC1358"/>
    <w:rsid w:val="00BC16C5"/>
    <w:rsid w:val="00BC3149"/>
    <w:rsid w:val="00BC35A6"/>
    <w:rsid w:val="00BC35B5"/>
    <w:rsid w:val="00BC363A"/>
    <w:rsid w:val="00BC444E"/>
    <w:rsid w:val="00BC4DBE"/>
    <w:rsid w:val="00BC5E84"/>
    <w:rsid w:val="00BC69AD"/>
    <w:rsid w:val="00BC6BB2"/>
    <w:rsid w:val="00BC74A6"/>
    <w:rsid w:val="00BC7A01"/>
    <w:rsid w:val="00BC7A26"/>
    <w:rsid w:val="00BC7F16"/>
    <w:rsid w:val="00BD037D"/>
    <w:rsid w:val="00BD04AC"/>
    <w:rsid w:val="00BD0827"/>
    <w:rsid w:val="00BD1002"/>
    <w:rsid w:val="00BD14B2"/>
    <w:rsid w:val="00BD1B65"/>
    <w:rsid w:val="00BD2182"/>
    <w:rsid w:val="00BD24A0"/>
    <w:rsid w:val="00BD4430"/>
    <w:rsid w:val="00BD493E"/>
    <w:rsid w:val="00BD5518"/>
    <w:rsid w:val="00BD6330"/>
    <w:rsid w:val="00BD694D"/>
    <w:rsid w:val="00BD6E4D"/>
    <w:rsid w:val="00BD7276"/>
    <w:rsid w:val="00BD7854"/>
    <w:rsid w:val="00BD79E7"/>
    <w:rsid w:val="00BD7BB2"/>
    <w:rsid w:val="00BD7F18"/>
    <w:rsid w:val="00BE1A42"/>
    <w:rsid w:val="00BE2940"/>
    <w:rsid w:val="00BE34B9"/>
    <w:rsid w:val="00BE34DF"/>
    <w:rsid w:val="00BE4AC2"/>
    <w:rsid w:val="00BE551E"/>
    <w:rsid w:val="00BE5C77"/>
    <w:rsid w:val="00BE6185"/>
    <w:rsid w:val="00BE72B0"/>
    <w:rsid w:val="00BE75DF"/>
    <w:rsid w:val="00BE7D79"/>
    <w:rsid w:val="00BE7E8C"/>
    <w:rsid w:val="00BE7E97"/>
    <w:rsid w:val="00BF0EEE"/>
    <w:rsid w:val="00BF186C"/>
    <w:rsid w:val="00BF1CF9"/>
    <w:rsid w:val="00BF2C34"/>
    <w:rsid w:val="00BF3A0B"/>
    <w:rsid w:val="00BF537D"/>
    <w:rsid w:val="00BF54C6"/>
    <w:rsid w:val="00BF55CA"/>
    <w:rsid w:val="00BF6451"/>
    <w:rsid w:val="00C010B9"/>
    <w:rsid w:val="00C01B6C"/>
    <w:rsid w:val="00C02061"/>
    <w:rsid w:val="00C02935"/>
    <w:rsid w:val="00C029B3"/>
    <w:rsid w:val="00C02EF7"/>
    <w:rsid w:val="00C0348D"/>
    <w:rsid w:val="00C03D8E"/>
    <w:rsid w:val="00C04594"/>
    <w:rsid w:val="00C058D5"/>
    <w:rsid w:val="00C06401"/>
    <w:rsid w:val="00C06DB3"/>
    <w:rsid w:val="00C06E92"/>
    <w:rsid w:val="00C07BA2"/>
    <w:rsid w:val="00C07F5E"/>
    <w:rsid w:val="00C100BF"/>
    <w:rsid w:val="00C10BC6"/>
    <w:rsid w:val="00C13578"/>
    <w:rsid w:val="00C14057"/>
    <w:rsid w:val="00C142A5"/>
    <w:rsid w:val="00C14B3F"/>
    <w:rsid w:val="00C14C6A"/>
    <w:rsid w:val="00C14E37"/>
    <w:rsid w:val="00C1528E"/>
    <w:rsid w:val="00C15BB6"/>
    <w:rsid w:val="00C16408"/>
    <w:rsid w:val="00C1757B"/>
    <w:rsid w:val="00C176D9"/>
    <w:rsid w:val="00C177BA"/>
    <w:rsid w:val="00C17D12"/>
    <w:rsid w:val="00C21494"/>
    <w:rsid w:val="00C21C9D"/>
    <w:rsid w:val="00C22E70"/>
    <w:rsid w:val="00C24617"/>
    <w:rsid w:val="00C2770F"/>
    <w:rsid w:val="00C30DCD"/>
    <w:rsid w:val="00C31142"/>
    <w:rsid w:val="00C31670"/>
    <w:rsid w:val="00C31A09"/>
    <w:rsid w:val="00C31E68"/>
    <w:rsid w:val="00C31EC0"/>
    <w:rsid w:val="00C32B2C"/>
    <w:rsid w:val="00C32B9B"/>
    <w:rsid w:val="00C32DB9"/>
    <w:rsid w:val="00C33615"/>
    <w:rsid w:val="00C336B8"/>
    <w:rsid w:val="00C33E2A"/>
    <w:rsid w:val="00C36737"/>
    <w:rsid w:val="00C36841"/>
    <w:rsid w:val="00C3720E"/>
    <w:rsid w:val="00C37AEC"/>
    <w:rsid w:val="00C37E8B"/>
    <w:rsid w:val="00C40DDE"/>
    <w:rsid w:val="00C412D4"/>
    <w:rsid w:val="00C42387"/>
    <w:rsid w:val="00C45A13"/>
    <w:rsid w:val="00C45DB9"/>
    <w:rsid w:val="00C45DE2"/>
    <w:rsid w:val="00C460CD"/>
    <w:rsid w:val="00C461E4"/>
    <w:rsid w:val="00C46900"/>
    <w:rsid w:val="00C46B8C"/>
    <w:rsid w:val="00C506D4"/>
    <w:rsid w:val="00C528BE"/>
    <w:rsid w:val="00C53148"/>
    <w:rsid w:val="00C53473"/>
    <w:rsid w:val="00C537CB"/>
    <w:rsid w:val="00C53E8F"/>
    <w:rsid w:val="00C541AC"/>
    <w:rsid w:val="00C547BA"/>
    <w:rsid w:val="00C54825"/>
    <w:rsid w:val="00C55A3D"/>
    <w:rsid w:val="00C56279"/>
    <w:rsid w:val="00C566A2"/>
    <w:rsid w:val="00C57CFC"/>
    <w:rsid w:val="00C60C28"/>
    <w:rsid w:val="00C60F9C"/>
    <w:rsid w:val="00C61A51"/>
    <w:rsid w:val="00C624F4"/>
    <w:rsid w:val="00C638BC"/>
    <w:rsid w:val="00C63A1A"/>
    <w:rsid w:val="00C64433"/>
    <w:rsid w:val="00C6453E"/>
    <w:rsid w:val="00C663FC"/>
    <w:rsid w:val="00C66411"/>
    <w:rsid w:val="00C669F8"/>
    <w:rsid w:val="00C70060"/>
    <w:rsid w:val="00C702F5"/>
    <w:rsid w:val="00C70B21"/>
    <w:rsid w:val="00C71B4D"/>
    <w:rsid w:val="00C71E24"/>
    <w:rsid w:val="00C7318E"/>
    <w:rsid w:val="00C74620"/>
    <w:rsid w:val="00C75672"/>
    <w:rsid w:val="00C75ED6"/>
    <w:rsid w:val="00C761A8"/>
    <w:rsid w:val="00C761B7"/>
    <w:rsid w:val="00C76BD1"/>
    <w:rsid w:val="00C76E60"/>
    <w:rsid w:val="00C76ECA"/>
    <w:rsid w:val="00C8050A"/>
    <w:rsid w:val="00C817AD"/>
    <w:rsid w:val="00C81A34"/>
    <w:rsid w:val="00C82FAD"/>
    <w:rsid w:val="00C83240"/>
    <w:rsid w:val="00C8348E"/>
    <w:rsid w:val="00C83D2C"/>
    <w:rsid w:val="00C84092"/>
    <w:rsid w:val="00C84C44"/>
    <w:rsid w:val="00C84DC9"/>
    <w:rsid w:val="00C851AE"/>
    <w:rsid w:val="00C85D23"/>
    <w:rsid w:val="00C8621F"/>
    <w:rsid w:val="00C86933"/>
    <w:rsid w:val="00C86E41"/>
    <w:rsid w:val="00C86FD0"/>
    <w:rsid w:val="00C8711C"/>
    <w:rsid w:val="00C87BC3"/>
    <w:rsid w:val="00C87CBE"/>
    <w:rsid w:val="00C87ED5"/>
    <w:rsid w:val="00C90E5F"/>
    <w:rsid w:val="00C91005"/>
    <w:rsid w:val="00C910B7"/>
    <w:rsid w:val="00C912CE"/>
    <w:rsid w:val="00C91308"/>
    <w:rsid w:val="00C91590"/>
    <w:rsid w:val="00C92349"/>
    <w:rsid w:val="00C932EF"/>
    <w:rsid w:val="00C93984"/>
    <w:rsid w:val="00C93AB2"/>
    <w:rsid w:val="00C94E71"/>
    <w:rsid w:val="00C94EC0"/>
    <w:rsid w:val="00C9628F"/>
    <w:rsid w:val="00C96F6C"/>
    <w:rsid w:val="00C97746"/>
    <w:rsid w:val="00CA0AC1"/>
    <w:rsid w:val="00CA0CD2"/>
    <w:rsid w:val="00CA13D6"/>
    <w:rsid w:val="00CA457D"/>
    <w:rsid w:val="00CA4621"/>
    <w:rsid w:val="00CA511A"/>
    <w:rsid w:val="00CA6720"/>
    <w:rsid w:val="00CA6AC1"/>
    <w:rsid w:val="00CA6AFF"/>
    <w:rsid w:val="00CA6C43"/>
    <w:rsid w:val="00CA6D9A"/>
    <w:rsid w:val="00CA70B1"/>
    <w:rsid w:val="00CA7304"/>
    <w:rsid w:val="00CA7344"/>
    <w:rsid w:val="00CB0DE5"/>
    <w:rsid w:val="00CB1255"/>
    <w:rsid w:val="00CB135A"/>
    <w:rsid w:val="00CB14CD"/>
    <w:rsid w:val="00CB1DF6"/>
    <w:rsid w:val="00CB243D"/>
    <w:rsid w:val="00CB40A7"/>
    <w:rsid w:val="00CB5141"/>
    <w:rsid w:val="00CB5939"/>
    <w:rsid w:val="00CB63C2"/>
    <w:rsid w:val="00CB66BB"/>
    <w:rsid w:val="00CB7184"/>
    <w:rsid w:val="00CB733A"/>
    <w:rsid w:val="00CB7AD2"/>
    <w:rsid w:val="00CC0138"/>
    <w:rsid w:val="00CC18FD"/>
    <w:rsid w:val="00CC320A"/>
    <w:rsid w:val="00CC3813"/>
    <w:rsid w:val="00CC3892"/>
    <w:rsid w:val="00CC46A6"/>
    <w:rsid w:val="00CC4804"/>
    <w:rsid w:val="00CC4C2B"/>
    <w:rsid w:val="00CC55F5"/>
    <w:rsid w:val="00CC6D31"/>
    <w:rsid w:val="00CC7DCB"/>
    <w:rsid w:val="00CD062D"/>
    <w:rsid w:val="00CD0A90"/>
    <w:rsid w:val="00CD12EB"/>
    <w:rsid w:val="00CD164D"/>
    <w:rsid w:val="00CD25C9"/>
    <w:rsid w:val="00CD2672"/>
    <w:rsid w:val="00CD2A50"/>
    <w:rsid w:val="00CD2E44"/>
    <w:rsid w:val="00CD30AE"/>
    <w:rsid w:val="00CD30E4"/>
    <w:rsid w:val="00CD3831"/>
    <w:rsid w:val="00CD38B3"/>
    <w:rsid w:val="00CD42D8"/>
    <w:rsid w:val="00CD4A0A"/>
    <w:rsid w:val="00CD568C"/>
    <w:rsid w:val="00CD5AA6"/>
    <w:rsid w:val="00CD5C65"/>
    <w:rsid w:val="00CD5D22"/>
    <w:rsid w:val="00CD7119"/>
    <w:rsid w:val="00CD770D"/>
    <w:rsid w:val="00CD7C16"/>
    <w:rsid w:val="00CE045F"/>
    <w:rsid w:val="00CE0E87"/>
    <w:rsid w:val="00CE0F81"/>
    <w:rsid w:val="00CE2B40"/>
    <w:rsid w:val="00CE2D8D"/>
    <w:rsid w:val="00CE34A2"/>
    <w:rsid w:val="00CE35D8"/>
    <w:rsid w:val="00CE3613"/>
    <w:rsid w:val="00CE6205"/>
    <w:rsid w:val="00CE67D3"/>
    <w:rsid w:val="00CE6BC6"/>
    <w:rsid w:val="00CE6CC8"/>
    <w:rsid w:val="00CE6E21"/>
    <w:rsid w:val="00CE741C"/>
    <w:rsid w:val="00CE7D80"/>
    <w:rsid w:val="00CF074D"/>
    <w:rsid w:val="00CF0951"/>
    <w:rsid w:val="00CF0BFE"/>
    <w:rsid w:val="00CF0D56"/>
    <w:rsid w:val="00CF0D59"/>
    <w:rsid w:val="00CF1000"/>
    <w:rsid w:val="00CF13C2"/>
    <w:rsid w:val="00CF2004"/>
    <w:rsid w:val="00CF20BA"/>
    <w:rsid w:val="00CF22A4"/>
    <w:rsid w:val="00CF2F4A"/>
    <w:rsid w:val="00CF2F91"/>
    <w:rsid w:val="00CF3090"/>
    <w:rsid w:val="00CF3209"/>
    <w:rsid w:val="00CF3C8C"/>
    <w:rsid w:val="00CF459E"/>
    <w:rsid w:val="00CF67DE"/>
    <w:rsid w:val="00CF6BE4"/>
    <w:rsid w:val="00CF7058"/>
    <w:rsid w:val="00D01CB8"/>
    <w:rsid w:val="00D0222D"/>
    <w:rsid w:val="00D02465"/>
    <w:rsid w:val="00D02C43"/>
    <w:rsid w:val="00D02EEB"/>
    <w:rsid w:val="00D02EFE"/>
    <w:rsid w:val="00D0443F"/>
    <w:rsid w:val="00D0496F"/>
    <w:rsid w:val="00D0605E"/>
    <w:rsid w:val="00D0610C"/>
    <w:rsid w:val="00D06B15"/>
    <w:rsid w:val="00D0723B"/>
    <w:rsid w:val="00D076FD"/>
    <w:rsid w:val="00D10A4D"/>
    <w:rsid w:val="00D112B5"/>
    <w:rsid w:val="00D11ABE"/>
    <w:rsid w:val="00D11CD7"/>
    <w:rsid w:val="00D12879"/>
    <w:rsid w:val="00D12AC2"/>
    <w:rsid w:val="00D12C13"/>
    <w:rsid w:val="00D132A2"/>
    <w:rsid w:val="00D161EC"/>
    <w:rsid w:val="00D168E7"/>
    <w:rsid w:val="00D16D8E"/>
    <w:rsid w:val="00D17E99"/>
    <w:rsid w:val="00D2045C"/>
    <w:rsid w:val="00D21653"/>
    <w:rsid w:val="00D23153"/>
    <w:rsid w:val="00D236D0"/>
    <w:rsid w:val="00D257F7"/>
    <w:rsid w:val="00D25C6C"/>
    <w:rsid w:val="00D260B6"/>
    <w:rsid w:val="00D26800"/>
    <w:rsid w:val="00D268C4"/>
    <w:rsid w:val="00D26F88"/>
    <w:rsid w:val="00D271D8"/>
    <w:rsid w:val="00D27CB0"/>
    <w:rsid w:val="00D27E5C"/>
    <w:rsid w:val="00D313B1"/>
    <w:rsid w:val="00D32994"/>
    <w:rsid w:val="00D32AC4"/>
    <w:rsid w:val="00D3308B"/>
    <w:rsid w:val="00D33716"/>
    <w:rsid w:val="00D337DE"/>
    <w:rsid w:val="00D33A0C"/>
    <w:rsid w:val="00D33A1C"/>
    <w:rsid w:val="00D33AF7"/>
    <w:rsid w:val="00D3422E"/>
    <w:rsid w:val="00D34304"/>
    <w:rsid w:val="00D343EF"/>
    <w:rsid w:val="00D347CE"/>
    <w:rsid w:val="00D35296"/>
    <w:rsid w:val="00D359A6"/>
    <w:rsid w:val="00D36014"/>
    <w:rsid w:val="00D37B8D"/>
    <w:rsid w:val="00D403F8"/>
    <w:rsid w:val="00D405BB"/>
    <w:rsid w:val="00D40D28"/>
    <w:rsid w:val="00D41B51"/>
    <w:rsid w:val="00D41DCC"/>
    <w:rsid w:val="00D429EF"/>
    <w:rsid w:val="00D42AF2"/>
    <w:rsid w:val="00D43F24"/>
    <w:rsid w:val="00D44A48"/>
    <w:rsid w:val="00D44CBA"/>
    <w:rsid w:val="00D45029"/>
    <w:rsid w:val="00D45054"/>
    <w:rsid w:val="00D4513D"/>
    <w:rsid w:val="00D45CDC"/>
    <w:rsid w:val="00D45FDB"/>
    <w:rsid w:val="00D4678B"/>
    <w:rsid w:val="00D47AA9"/>
    <w:rsid w:val="00D47CAA"/>
    <w:rsid w:val="00D47E29"/>
    <w:rsid w:val="00D51BB1"/>
    <w:rsid w:val="00D51C70"/>
    <w:rsid w:val="00D5215E"/>
    <w:rsid w:val="00D523A1"/>
    <w:rsid w:val="00D52517"/>
    <w:rsid w:val="00D5277A"/>
    <w:rsid w:val="00D52FB9"/>
    <w:rsid w:val="00D5315E"/>
    <w:rsid w:val="00D538E4"/>
    <w:rsid w:val="00D547D7"/>
    <w:rsid w:val="00D54841"/>
    <w:rsid w:val="00D54889"/>
    <w:rsid w:val="00D54C7E"/>
    <w:rsid w:val="00D55BBD"/>
    <w:rsid w:val="00D55CB1"/>
    <w:rsid w:val="00D56417"/>
    <w:rsid w:val="00D57F76"/>
    <w:rsid w:val="00D57FDD"/>
    <w:rsid w:val="00D60036"/>
    <w:rsid w:val="00D60219"/>
    <w:rsid w:val="00D604A3"/>
    <w:rsid w:val="00D6054B"/>
    <w:rsid w:val="00D6095E"/>
    <w:rsid w:val="00D6165C"/>
    <w:rsid w:val="00D61D8C"/>
    <w:rsid w:val="00D62078"/>
    <w:rsid w:val="00D6221F"/>
    <w:rsid w:val="00D62BD4"/>
    <w:rsid w:val="00D62CB8"/>
    <w:rsid w:val="00D63DC4"/>
    <w:rsid w:val="00D645B9"/>
    <w:rsid w:val="00D64718"/>
    <w:rsid w:val="00D66A6D"/>
    <w:rsid w:val="00D6718C"/>
    <w:rsid w:val="00D67683"/>
    <w:rsid w:val="00D70AEF"/>
    <w:rsid w:val="00D70C8B"/>
    <w:rsid w:val="00D718DD"/>
    <w:rsid w:val="00D71EA6"/>
    <w:rsid w:val="00D73132"/>
    <w:rsid w:val="00D73720"/>
    <w:rsid w:val="00D73879"/>
    <w:rsid w:val="00D7399E"/>
    <w:rsid w:val="00D73BC9"/>
    <w:rsid w:val="00D74CDC"/>
    <w:rsid w:val="00D764B9"/>
    <w:rsid w:val="00D76861"/>
    <w:rsid w:val="00D76D9B"/>
    <w:rsid w:val="00D76DBD"/>
    <w:rsid w:val="00D76E0D"/>
    <w:rsid w:val="00D7704D"/>
    <w:rsid w:val="00D77503"/>
    <w:rsid w:val="00D8031A"/>
    <w:rsid w:val="00D80992"/>
    <w:rsid w:val="00D829E7"/>
    <w:rsid w:val="00D84882"/>
    <w:rsid w:val="00D84B60"/>
    <w:rsid w:val="00D84ED5"/>
    <w:rsid w:val="00D854B1"/>
    <w:rsid w:val="00D8585C"/>
    <w:rsid w:val="00D859DA"/>
    <w:rsid w:val="00D86F32"/>
    <w:rsid w:val="00D8763E"/>
    <w:rsid w:val="00D87AF2"/>
    <w:rsid w:val="00D87CBC"/>
    <w:rsid w:val="00D87F54"/>
    <w:rsid w:val="00D87F86"/>
    <w:rsid w:val="00D90022"/>
    <w:rsid w:val="00D90064"/>
    <w:rsid w:val="00D901B5"/>
    <w:rsid w:val="00D92A3D"/>
    <w:rsid w:val="00D93620"/>
    <w:rsid w:val="00D9434E"/>
    <w:rsid w:val="00D94BD7"/>
    <w:rsid w:val="00D950C7"/>
    <w:rsid w:val="00D955C8"/>
    <w:rsid w:val="00D95629"/>
    <w:rsid w:val="00D968F3"/>
    <w:rsid w:val="00D97689"/>
    <w:rsid w:val="00DA21A5"/>
    <w:rsid w:val="00DA30AB"/>
    <w:rsid w:val="00DA3733"/>
    <w:rsid w:val="00DA38DD"/>
    <w:rsid w:val="00DA3B8D"/>
    <w:rsid w:val="00DA49D2"/>
    <w:rsid w:val="00DA4EC4"/>
    <w:rsid w:val="00DA5E0D"/>
    <w:rsid w:val="00DA61CF"/>
    <w:rsid w:val="00DA6801"/>
    <w:rsid w:val="00DA6E5A"/>
    <w:rsid w:val="00DA75F3"/>
    <w:rsid w:val="00DA787E"/>
    <w:rsid w:val="00DB0779"/>
    <w:rsid w:val="00DB23BB"/>
    <w:rsid w:val="00DB25F4"/>
    <w:rsid w:val="00DB2735"/>
    <w:rsid w:val="00DB279C"/>
    <w:rsid w:val="00DB2B36"/>
    <w:rsid w:val="00DB2C22"/>
    <w:rsid w:val="00DB3600"/>
    <w:rsid w:val="00DB3BA1"/>
    <w:rsid w:val="00DB4DE5"/>
    <w:rsid w:val="00DB4EE6"/>
    <w:rsid w:val="00DB59E7"/>
    <w:rsid w:val="00DB5D6F"/>
    <w:rsid w:val="00DB71D5"/>
    <w:rsid w:val="00DB79FE"/>
    <w:rsid w:val="00DC05DA"/>
    <w:rsid w:val="00DC0AC1"/>
    <w:rsid w:val="00DC2669"/>
    <w:rsid w:val="00DC26E0"/>
    <w:rsid w:val="00DC2CFF"/>
    <w:rsid w:val="00DC30C5"/>
    <w:rsid w:val="00DC3E9F"/>
    <w:rsid w:val="00DC4B7C"/>
    <w:rsid w:val="00DC5BDF"/>
    <w:rsid w:val="00DC5C95"/>
    <w:rsid w:val="00DC5D13"/>
    <w:rsid w:val="00DC5E31"/>
    <w:rsid w:val="00DC6B6B"/>
    <w:rsid w:val="00DC736A"/>
    <w:rsid w:val="00DC7A6F"/>
    <w:rsid w:val="00DC7F3E"/>
    <w:rsid w:val="00DC7F7A"/>
    <w:rsid w:val="00DD0343"/>
    <w:rsid w:val="00DD0A61"/>
    <w:rsid w:val="00DD297B"/>
    <w:rsid w:val="00DD3921"/>
    <w:rsid w:val="00DD4758"/>
    <w:rsid w:val="00DD5A86"/>
    <w:rsid w:val="00DD5E18"/>
    <w:rsid w:val="00DD5F19"/>
    <w:rsid w:val="00DD6723"/>
    <w:rsid w:val="00DD6790"/>
    <w:rsid w:val="00DD7697"/>
    <w:rsid w:val="00DD7AEF"/>
    <w:rsid w:val="00DE162A"/>
    <w:rsid w:val="00DE168E"/>
    <w:rsid w:val="00DE227A"/>
    <w:rsid w:val="00DE28A1"/>
    <w:rsid w:val="00DE2B20"/>
    <w:rsid w:val="00DE2F77"/>
    <w:rsid w:val="00DE39FD"/>
    <w:rsid w:val="00DE3FC1"/>
    <w:rsid w:val="00DE5A28"/>
    <w:rsid w:val="00DE6321"/>
    <w:rsid w:val="00DE6496"/>
    <w:rsid w:val="00DE7255"/>
    <w:rsid w:val="00DF045A"/>
    <w:rsid w:val="00DF0544"/>
    <w:rsid w:val="00DF070B"/>
    <w:rsid w:val="00DF0ADC"/>
    <w:rsid w:val="00DF0F29"/>
    <w:rsid w:val="00DF193C"/>
    <w:rsid w:val="00DF2240"/>
    <w:rsid w:val="00DF23B3"/>
    <w:rsid w:val="00DF2A7E"/>
    <w:rsid w:val="00DF385D"/>
    <w:rsid w:val="00DF3F30"/>
    <w:rsid w:val="00DF51E2"/>
    <w:rsid w:val="00DF62B9"/>
    <w:rsid w:val="00DF636D"/>
    <w:rsid w:val="00DF7B70"/>
    <w:rsid w:val="00E004D0"/>
    <w:rsid w:val="00E00D3F"/>
    <w:rsid w:val="00E01731"/>
    <w:rsid w:val="00E019C1"/>
    <w:rsid w:val="00E02344"/>
    <w:rsid w:val="00E024A4"/>
    <w:rsid w:val="00E03039"/>
    <w:rsid w:val="00E03078"/>
    <w:rsid w:val="00E03D14"/>
    <w:rsid w:val="00E0417D"/>
    <w:rsid w:val="00E04FDC"/>
    <w:rsid w:val="00E069E6"/>
    <w:rsid w:val="00E07040"/>
    <w:rsid w:val="00E078F5"/>
    <w:rsid w:val="00E07D6D"/>
    <w:rsid w:val="00E07E27"/>
    <w:rsid w:val="00E1022F"/>
    <w:rsid w:val="00E104D6"/>
    <w:rsid w:val="00E105C9"/>
    <w:rsid w:val="00E10D77"/>
    <w:rsid w:val="00E1200C"/>
    <w:rsid w:val="00E12C56"/>
    <w:rsid w:val="00E12CBF"/>
    <w:rsid w:val="00E1413B"/>
    <w:rsid w:val="00E14360"/>
    <w:rsid w:val="00E15173"/>
    <w:rsid w:val="00E15A64"/>
    <w:rsid w:val="00E1660E"/>
    <w:rsid w:val="00E16B7D"/>
    <w:rsid w:val="00E16E30"/>
    <w:rsid w:val="00E1774C"/>
    <w:rsid w:val="00E17A5A"/>
    <w:rsid w:val="00E17E69"/>
    <w:rsid w:val="00E20A34"/>
    <w:rsid w:val="00E20DA4"/>
    <w:rsid w:val="00E214DF"/>
    <w:rsid w:val="00E21666"/>
    <w:rsid w:val="00E217C0"/>
    <w:rsid w:val="00E21A31"/>
    <w:rsid w:val="00E22254"/>
    <w:rsid w:val="00E226CB"/>
    <w:rsid w:val="00E23491"/>
    <w:rsid w:val="00E24996"/>
    <w:rsid w:val="00E25280"/>
    <w:rsid w:val="00E25876"/>
    <w:rsid w:val="00E268C6"/>
    <w:rsid w:val="00E2701C"/>
    <w:rsid w:val="00E27279"/>
    <w:rsid w:val="00E27587"/>
    <w:rsid w:val="00E27836"/>
    <w:rsid w:val="00E279A9"/>
    <w:rsid w:val="00E3074A"/>
    <w:rsid w:val="00E31094"/>
    <w:rsid w:val="00E31A50"/>
    <w:rsid w:val="00E33BB2"/>
    <w:rsid w:val="00E34FC3"/>
    <w:rsid w:val="00E35662"/>
    <w:rsid w:val="00E35682"/>
    <w:rsid w:val="00E356A9"/>
    <w:rsid w:val="00E35BB6"/>
    <w:rsid w:val="00E36497"/>
    <w:rsid w:val="00E37287"/>
    <w:rsid w:val="00E40296"/>
    <w:rsid w:val="00E40E10"/>
    <w:rsid w:val="00E41030"/>
    <w:rsid w:val="00E41F58"/>
    <w:rsid w:val="00E42F65"/>
    <w:rsid w:val="00E43881"/>
    <w:rsid w:val="00E43FEB"/>
    <w:rsid w:val="00E44C06"/>
    <w:rsid w:val="00E4539D"/>
    <w:rsid w:val="00E4595A"/>
    <w:rsid w:val="00E45BAD"/>
    <w:rsid w:val="00E46AC7"/>
    <w:rsid w:val="00E46E19"/>
    <w:rsid w:val="00E502E8"/>
    <w:rsid w:val="00E509F7"/>
    <w:rsid w:val="00E50C65"/>
    <w:rsid w:val="00E50E5A"/>
    <w:rsid w:val="00E52755"/>
    <w:rsid w:val="00E52BC4"/>
    <w:rsid w:val="00E538F1"/>
    <w:rsid w:val="00E53A18"/>
    <w:rsid w:val="00E53DA9"/>
    <w:rsid w:val="00E545BD"/>
    <w:rsid w:val="00E54694"/>
    <w:rsid w:val="00E54AF2"/>
    <w:rsid w:val="00E54CCD"/>
    <w:rsid w:val="00E551CF"/>
    <w:rsid w:val="00E55531"/>
    <w:rsid w:val="00E55889"/>
    <w:rsid w:val="00E55F70"/>
    <w:rsid w:val="00E5637D"/>
    <w:rsid w:val="00E56901"/>
    <w:rsid w:val="00E56D42"/>
    <w:rsid w:val="00E572B2"/>
    <w:rsid w:val="00E5748A"/>
    <w:rsid w:val="00E60DBB"/>
    <w:rsid w:val="00E617AC"/>
    <w:rsid w:val="00E61A9B"/>
    <w:rsid w:val="00E62545"/>
    <w:rsid w:val="00E62FD5"/>
    <w:rsid w:val="00E63643"/>
    <w:rsid w:val="00E63B6B"/>
    <w:rsid w:val="00E65794"/>
    <w:rsid w:val="00E65979"/>
    <w:rsid w:val="00E671ED"/>
    <w:rsid w:val="00E6753C"/>
    <w:rsid w:val="00E6768F"/>
    <w:rsid w:val="00E67C15"/>
    <w:rsid w:val="00E70044"/>
    <w:rsid w:val="00E700A2"/>
    <w:rsid w:val="00E7012A"/>
    <w:rsid w:val="00E70343"/>
    <w:rsid w:val="00E70844"/>
    <w:rsid w:val="00E72494"/>
    <w:rsid w:val="00E7262B"/>
    <w:rsid w:val="00E72B12"/>
    <w:rsid w:val="00E72FEB"/>
    <w:rsid w:val="00E732AB"/>
    <w:rsid w:val="00E7342B"/>
    <w:rsid w:val="00E73955"/>
    <w:rsid w:val="00E740B4"/>
    <w:rsid w:val="00E750C1"/>
    <w:rsid w:val="00E75500"/>
    <w:rsid w:val="00E756B7"/>
    <w:rsid w:val="00E75835"/>
    <w:rsid w:val="00E75F51"/>
    <w:rsid w:val="00E76484"/>
    <w:rsid w:val="00E76CA8"/>
    <w:rsid w:val="00E76E44"/>
    <w:rsid w:val="00E77EB8"/>
    <w:rsid w:val="00E77F62"/>
    <w:rsid w:val="00E82391"/>
    <w:rsid w:val="00E83E98"/>
    <w:rsid w:val="00E859AC"/>
    <w:rsid w:val="00E866D9"/>
    <w:rsid w:val="00E872CC"/>
    <w:rsid w:val="00E90700"/>
    <w:rsid w:val="00E91B87"/>
    <w:rsid w:val="00E91E99"/>
    <w:rsid w:val="00E92A0B"/>
    <w:rsid w:val="00E94258"/>
    <w:rsid w:val="00E943AC"/>
    <w:rsid w:val="00E9450C"/>
    <w:rsid w:val="00E9470C"/>
    <w:rsid w:val="00E969E1"/>
    <w:rsid w:val="00E978D5"/>
    <w:rsid w:val="00E97DF7"/>
    <w:rsid w:val="00EA02EA"/>
    <w:rsid w:val="00EA09C7"/>
    <w:rsid w:val="00EA136F"/>
    <w:rsid w:val="00EA19D5"/>
    <w:rsid w:val="00EA1F03"/>
    <w:rsid w:val="00EA20E0"/>
    <w:rsid w:val="00EA2303"/>
    <w:rsid w:val="00EA2FED"/>
    <w:rsid w:val="00EA40C7"/>
    <w:rsid w:val="00EA52BF"/>
    <w:rsid w:val="00EA5437"/>
    <w:rsid w:val="00EA5826"/>
    <w:rsid w:val="00EA5EB5"/>
    <w:rsid w:val="00EA6211"/>
    <w:rsid w:val="00EA6825"/>
    <w:rsid w:val="00EA6B37"/>
    <w:rsid w:val="00EA7601"/>
    <w:rsid w:val="00EA78B9"/>
    <w:rsid w:val="00EA7FE2"/>
    <w:rsid w:val="00EB02E1"/>
    <w:rsid w:val="00EB127D"/>
    <w:rsid w:val="00EB1422"/>
    <w:rsid w:val="00EB1782"/>
    <w:rsid w:val="00EB1B4F"/>
    <w:rsid w:val="00EB2274"/>
    <w:rsid w:val="00EB26A5"/>
    <w:rsid w:val="00EB29E5"/>
    <w:rsid w:val="00EB3B54"/>
    <w:rsid w:val="00EB410A"/>
    <w:rsid w:val="00EB4747"/>
    <w:rsid w:val="00EB4A86"/>
    <w:rsid w:val="00EB4F8F"/>
    <w:rsid w:val="00EB51F4"/>
    <w:rsid w:val="00EB559B"/>
    <w:rsid w:val="00EB5E2F"/>
    <w:rsid w:val="00EB62C7"/>
    <w:rsid w:val="00EB7FE0"/>
    <w:rsid w:val="00EC0150"/>
    <w:rsid w:val="00EC0E3F"/>
    <w:rsid w:val="00EC1320"/>
    <w:rsid w:val="00EC2726"/>
    <w:rsid w:val="00EC272B"/>
    <w:rsid w:val="00EC3550"/>
    <w:rsid w:val="00EC3D78"/>
    <w:rsid w:val="00EC3E85"/>
    <w:rsid w:val="00EC43BC"/>
    <w:rsid w:val="00EC4673"/>
    <w:rsid w:val="00EC4B80"/>
    <w:rsid w:val="00EC4C72"/>
    <w:rsid w:val="00EC4E27"/>
    <w:rsid w:val="00EC5843"/>
    <w:rsid w:val="00EC5D46"/>
    <w:rsid w:val="00EC6210"/>
    <w:rsid w:val="00EC74AF"/>
    <w:rsid w:val="00EC7546"/>
    <w:rsid w:val="00EC7654"/>
    <w:rsid w:val="00EC77D9"/>
    <w:rsid w:val="00EC7A5B"/>
    <w:rsid w:val="00ED0B81"/>
    <w:rsid w:val="00ED10A5"/>
    <w:rsid w:val="00ED18C3"/>
    <w:rsid w:val="00ED233D"/>
    <w:rsid w:val="00ED4344"/>
    <w:rsid w:val="00ED4BC8"/>
    <w:rsid w:val="00ED4DCD"/>
    <w:rsid w:val="00ED4E49"/>
    <w:rsid w:val="00ED509A"/>
    <w:rsid w:val="00ED5307"/>
    <w:rsid w:val="00ED5A41"/>
    <w:rsid w:val="00ED6278"/>
    <w:rsid w:val="00ED74FF"/>
    <w:rsid w:val="00EE0730"/>
    <w:rsid w:val="00EE12C9"/>
    <w:rsid w:val="00EE3102"/>
    <w:rsid w:val="00EE32E4"/>
    <w:rsid w:val="00EE33AE"/>
    <w:rsid w:val="00EE398B"/>
    <w:rsid w:val="00EE3D99"/>
    <w:rsid w:val="00EE486A"/>
    <w:rsid w:val="00EE4B91"/>
    <w:rsid w:val="00EE580B"/>
    <w:rsid w:val="00EE5EE7"/>
    <w:rsid w:val="00EE6536"/>
    <w:rsid w:val="00EF03EB"/>
    <w:rsid w:val="00EF15B9"/>
    <w:rsid w:val="00EF1692"/>
    <w:rsid w:val="00EF2236"/>
    <w:rsid w:val="00EF27E9"/>
    <w:rsid w:val="00EF39F9"/>
    <w:rsid w:val="00EF46A6"/>
    <w:rsid w:val="00EF4973"/>
    <w:rsid w:val="00EF5225"/>
    <w:rsid w:val="00EF5393"/>
    <w:rsid w:val="00EF63E9"/>
    <w:rsid w:val="00EF6A0E"/>
    <w:rsid w:val="00EF6F02"/>
    <w:rsid w:val="00EF73CC"/>
    <w:rsid w:val="00EF7823"/>
    <w:rsid w:val="00F00FF2"/>
    <w:rsid w:val="00F0116F"/>
    <w:rsid w:val="00F0196D"/>
    <w:rsid w:val="00F01D57"/>
    <w:rsid w:val="00F01DF4"/>
    <w:rsid w:val="00F02117"/>
    <w:rsid w:val="00F0294E"/>
    <w:rsid w:val="00F030DF"/>
    <w:rsid w:val="00F0371D"/>
    <w:rsid w:val="00F049AB"/>
    <w:rsid w:val="00F04C8C"/>
    <w:rsid w:val="00F04D79"/>
    <w:rsid w:val="00F05DC1"/>
    <w:rsid w:val="00F061BC"/>
    <w:rsid w:val="00F065A7"/>
    <w:rsid w:val="00F0669C"/>
    <w:rsid w:val="00F06E84"/>
    <w:rsid w:val="00F07106"/>
    <w:rsid w:val="00F078C8"/>
    <w:rsid w:val="00F07A1A"/>
    <w:rsid w:val="00F07D83"/>
    <w:rsid w:val="00F07EA0"/>
    <w:rsid w:val="00F10135"/>
    <w:rsid w:val="00F10980"/>
    <w:rsid w:val="00F11370"/>
    <w:rsid w:val="00F118AB"/>
    <w:rsid w:val="00F11CDC"/>
    <w:rsid w:val="00F12C6E"/>
    <w:rsid w:val="00F1358C"/>
    <w:rsid w:val="00F13D33"/>
    <w:rsid w:val="00F13E77"/>
    <w:rsid w:val="00F14138"/>
    <w:rsid w:val="00F14416"/>
    <w:rsid w:val="00F152A3"/>
    <w:rsid w:val="00F1747E"/>
    <w:rsid w:val="00F20F76"/>
    <w:rsid w:val="00F22140"/>
    <w:rsid w:val="00F22280"/>
    <w:rsid w:val="00F22E15"/>
    <w:rsid w:val="00F230F8"/>
    <w:rsid w:val="00F23322"/>
    <w:rsid w:val="00F2358F"/>
    <w:rsid w:val="00F23E42"/>
    <w:rsid w:val="00F23FB5"/>
    <w:rsid w:val="00F2432F"/>
    <w:rsid w:val="00F24540"/>
    <w:rsid w:val="00F258D1"/>
    <w:rsid w:val="00F26F73"/>
    <w:rsid w:val="00F27220"/>
    <w:rsid w:val="00F272F7"/>
    <w:rsid w:val="00F27A2D"/>
    <w:rsid w:val="00F30079"/>
    <w:rsid w:val="00F3096D"/>
    <w:rsid w:val="00F30A92"/>
    <w:rsid w:val="00F32555"/>
    <w:rsid w:val="00F3330A"/>
    <w:rsid w:val="00F33387"/>
    <w:rsid w:val="00F33B31"/>
    <w:rsid w:val="00F33D39"/>
    <w:rsid w:val="00F3432B"/>
    <w:rsid w:val="00F3463A"/>
    <w:rsid w:val="00F346B7"/>
    <w:rsid w:val="00F34DBB"/>
    <w:rsid w:val="00F3518E"/>
    <w:rsid w:val="00F352F7"/>
    <w:rsid w:val="00F3642A"/>
    <w:rsid w:val="00F36EDB"/>
    <w:rsid w:val="00F37739"/>
    <w:rsid w:val="00F37E97"/>
    <w:rsid w:val="00F37F4E"/>
    <w:rsid w:val="00F40A03"/>
    <w:rsid w:val="00F417EC"/>
    <w:rsid w:val="00F41E71"/>
    <w:rsid w:val="00F42217"/>
    <w:rsid w:val="00F42F16"/>
    <w:rsid w:val="00F43298"/>
    <w:rsid w:val="00F43B24"/>
    <w:rsid w:val="00F444F6"/>
    <w:rsid w:val="00F45096"/>
    <w:rsid w:val="00F450AC"/>
    <w:rsid w:val="00F45335"/>
    <w:rsid w:val="00F45D74"/>
    <w:rsid w:val="00F47465"/>
    <w:rsid w:val="00F47551"/>
    <w:rsid w:val="00F47C2C"/>
    <w:rsid w:val="00F47ED1"/>
    <w:rsid w:val="00F50BC6"/>
    <w:rsid w:val="00F50CE1"/>
    <w:rsid w:val="00F50CF4"/>
    <w:rsid w:val="00F51661"/>
    <w:rsid w:val="00F519EE"/>
    <w:rsid w:val="00F524BC"/>
    <w:rsid w:val="00F52CA9"/>
    <w:rsid w:val="00F531F9"/>
    <w:rsid w:val="00F538EC"/>
    <w:rsid w:val="00F53CFB"/>
    <w:rsid w:val="00F54B79"/>
    <w:rsid w:val="00F54FCA"/>
    <w:rsid w:val="00F55560"/>
    <w:rsid w:val="00F556CD"/>
    <w:rsid w:val="00F55BAF"/>
    <w:rsid w:val="00F56151"/>
    <w:rsid w:val="00F56D3D"/>
    <w:rsid w:val="00F578B2"/>
    <w:rsid w:val="00F57F89"/>
    <w:rsid w:val="00F6038A"/>
    <w:rsid w:val="00F6116F"/>
    <w:rsid w:val="00F61258"/>
    <w:rsid w:val="00F62106"/>
    <w:rsid w:val="00F632B2"/>
    <w:rsid w:val="00F6348B"/>
    <w:rsid w:val="00F63D66"/>
    <w:rsid w:val="00F641D4"/>
    <w:rsid w:val="00F649DE"/>
    <w:rsid w:val="00F64FB2"/>
    <w:rsid w:val="00F65679"/>
    <w:rsid w:val="00F65853"/>
    <w:rsid w:val="00F672A4"/>
    <w:rsid w:val="00F6743F"/>
    <w:rsid w:val="00F67865"/>
    <w:rsid w:val="00F71AEA"/>
    <w:rsid w:val="00F7259F"/>
    <w:rsid w:val="00F72B2C"/>
    <w:rsid w:val="00F73996"/>
    <w:rsid w:val="00F73ADE"/>
    <w:rsid w:val="00F73C1A"/>
    <w:rsid w:val="00F73E87"/>
    <w:rsid w:val="00F74960"/>
    <w:rsid w:val="00F753CF"/>
    <w:rsid w:val="00F75A2D"/>
    <w:rsid w:val="00F75FD2"/>
    <w:rsid w:val="00F7678B"/>
    <w:rsid w:val="00F7694C"/>
    <w:rsid w:val="00F774B9"/>
    <w:rsid w:val="00F77F06"/>
    <w:rsid w:val="00F77F0A"/>
    <w:rsid w:val="00F81331"/>
    <w:rsid w:val="00F816B8"/>
    <w:rsid w:val="00F81F04"/>
    <w:rsid w:val="00F8281F"/>
    <w:rsid w:val="00F84115"/>
    <w:rsid w:val="00F84277"/>
    <w:rsid w:val="00F8443E"/>
    <w:rsid w:val="00F846C5"/>
    <w:rsid w:val="00F849B4"/>
    <w:rsid w:val="00F84E2B"/>
    <w:rsid w:val="00F84EA5"/>
    <w:rsid w:val="00F85A1B"/>
    <w:rsid w:val="00F85DA5"/>
    <w:rsid w:val="00F86417"/>
    <w:rsid w:val="00F869C0"/>
    <w:rsid w:val="00F86FEB"/>
    <w:rsid w:val="00F87D34"/>
    <w:rsid w:val="00F90D35"/>
    <w:rsid w:val="00F90FA4"/>
    <w:rsid w:val="00F91AFD"/>
    <w:rsid w:val="00F92E5C"/>
    <w:rsid w:val="00F92EDB"/>
    <w:rsid w:val="00F936D2"/>
    <w:rsid w:val="00F9382E"/>
    <w:rsid w:val="00F93DE3"/>
    <w:rsid w:val="00F93E22"/>
    <w:rsid w:val="00F94E9F"/>
    <w:rsid w:val="00F95225"/>
    <w:rsid w:val="00F957CB"/>
    <w:rsid w:val="00F96534"/>
    <w:rsid w:val="00F9671D"/>
    <w:rsid w:val="00F969DC"/>
    <w:rsid w:val="00F96C6F"/>
    <w:rsid w:val="00F972A6"/>
    <w:rsid w:val="00F97B81"/>
    <w:rsid w:val="00F97D0A"/>
    <w:rsid w:val="00FA1896"/>
    <w:rsid w:val="00FA1966"/>
    <w:rsid w:val="00FA1C00"/>
    <w:rsid w:val="00FA1DA0"/>
    <w:rsid w:val="00FA1E55"/>
    <w:rsid w:val="00FA345A"/>
    <w:rsid w:val="00FA5653"/>
    <w:rsid w:val="00FA61F0"/>
    <w:rsid w:val="00FA72B4"/>
    <w:rsid w:val="00FA7760"/>
    <w:rsid w:val="00FB046E"/>
    <w:rsid w:val="00FB0615"/>
    <w:rsid w:val="00FB078B"/>
    <w:rsid w:val="00FB1B9D"/>
    <w:rsid w:val="00FB2433"/>
    <w:rsid w:val="00FB2787"/>
    <w:rsid w:val="00FB313E"/>
    <w:rsid w:val="00FB35B6"/>
    <w:rsid w:val="00FB3F0F"/>
    <w:rsid w:val="00FB3F7B"/>
    <w:rsid w:val="00FB40C3"/>
    <w:rsid w:val="00FB4242"/>
    <w:rsid w:val="00FB4296"/>
    <w:rsid w:val="00FB495C"/>
    <w:rsid w:val="00FB5026"/>
    <w:rsid w:val="00FB50C5"/>
    <w:rsid w:val="00FB5147"/>
    <w:rsid w:val="00FC24F4"/>
    <w:rsid w:val="00FC3722"/>
    <w:rsid w:val="00FC4A3B"/>
    <w:rsid w:val="00FC5482"/>
    <w:rsid w:val="00FC5511"/>
    <w:rsid w:val="00FC551E"/>
    <w:rsid w:val="00FC57D9"/>
    <w:rsid w:val="00FC7702"/>
    <w:rsid w:val="00FD07E0"/>
    <w:rsid w:val="00FD0B61"/>
    <w:rsid w:val="00FD0C4B"/>
    <w:rsid w:val="00FD24F2"/>
    <w:rsid w:val="00FD2B87"/>
    <w:rsid w:val="00FD352F"/>
    <w:rsid w:val="00FD47CC"/>
    <w:rsid w:val="00FD6193"/>
    <w:rsid w:val="00FD73BD"/>
    <w:rsid w:val="00FD7569"/>
    <w:rsid w:val="00FD757A"/>
    <w:rsid w:val="00FE07B2"/>
    <w:rsid w:val="00FE1544"/>
    <w:rsid w:val="00FE1E5C"/>
    <w:rsid w:val="00FE251F"/>
    <w:rsid w:val="00FE29DC"/>
    <w:rsid w:val="00FE2BFA"/>
    <w:rsid w:val="00FE2C0D"/>
    <w:rsid w:val="00FE3158"/>
    <w:rsid w:val="00FE3C0E"/>
    <w:rsid w:val="00FE438D"/>
    <w:rsid w:val="00FE4954"/>
    <w:rsid w:val="00FE5685"/>
    <w:rsid w:val="00FE65F3"/>
    <w:rsid w:val="00FE675B"/>
    <w:rsid w:val="00FE67DF"/>
    <w:rsid w:val="00FE756E"/>
    <w:rsid w:val="00FE78A4"/>
    <w:rsid w:val="00FE78E2"/>
    <w:rsid w:val="00FF00D1"/>
    <w:rsid w:val="00FF0472"/>
    <w:rsid w:val="00FF04B6"/>
    <w:rsid w:val="00FF08EC"/>
    <w:rsid w:val="00FF0A1E"/>
    <w:rsid w:val="00FF0F77"/>
    <w:rsid w:val="00FF0F91"/>
    <w:rsid w:val="00FF12BA"/>
    <w:rsid w:val="00FF1D3F"/>
    <w:rsid w:val="00FF2024"/>
    <w:rsid w:val="00FF234E"/>
    <w:rsid w:val="00FF2D4D"/>
    <w:rsid w:val="00FF2FCF"/>
    <w:rsid w:val="00FF3765"/>
    <w:rsid w:val="00FF37B3"/>
    <w:rsid w:val="00FF3A95"/>
    <w:rsid w:val="00FF3B01"/>
    <w:rsid w:val="00FF50A4"/>
    <w:rsid w:val="00FF51CE"/>
    <w:rsid w:val="00FF57C2"/>
    <w:rsid w:val="00FF5887"/>
    <w:rsid w:val="00FF60E6"/>
    <w:rsid w:val="00FF68EC"/>
    <w:rsid w:val="00FF728B"/>
    <w:rsid w:val="00FF7743"/>
    <w:rsid w:val="00FF77DE"/>
    <w:rsid w:val="01FAFDE2"/>
    <w:rsid w:val="0469226E"/>
    <w:rsid w:val="05CB6CF2"/>
    <w:rsid w:val="05F16563"/>
    <w:rsid w:val="0976D72E"/>
    <w:rsid w:val="0CC2422C"/>
    <w:rsid w:val="0DB87BD3"/>
    <w:rsid w:val="0E683FAB"/>
    <w:rsid w:val="0EBC3A86"/>
    <w:rsid w:val="0EFA0C1C"/>
    <w:rsid w:val="122F33F0"/>
    <w:rsid w:val="141B42DB"/>
    <w:rsid w:val="14E0B927"/>
    <w:rsid w:val="15A92C13"/>
    <w:rsid w:val="17351A84"/>
    <w:rsid w:val="18038388"/>
    <w:rsid w:val="18D7C0E7"/>
    <w:rsid w:val="1AE2F766"/>
    <w:rsid w:val="1CE0DF4B"/>
    <w:rsid w:val="1D1D6E71"/>
    <w:rsid w:val="1EF906A8"/>
    <w:rsid w:val="1F2DB23D"/>
    <w:rsid w:val="200C209B"/>
    <w:rsid w:val="262109CD"/>
    <w:rsid w:val="269F76B6"/>
    <w:rsid w:val="273C81CF"/>
    <w:rsid w:val="2769C87B"/>
    <w:rsid w:val="278DBC96"/>
    <w:rsid w:val="2FE153EE"/>
    <w:rsid w:val="3053230C"/>
    <w:rsid w:val="3360256D"/>
    <w:rsid w:val="33701E66"/>
    <w:rsid w:val="36E89AD2"/>
    <w:rsid w:val="37F3CB41"/>
    <w:rsid w:val="38189B2E"/>
    <w:rsid w:val="3A43EC5B"/>
    <w:rsid w:val="3D941C59"/>
    <w:rsid w:val="3E515A13"/>
    <w:rsid w:val="3F3B9F91"/>
    <w:rsid w:val="408BC955"/>
    <w:rsid w:val="4505F751"/>
    <w:rsid w:val="4B9E8E24"/>
    <w:rsid w:val="4D217F59"/>
    <w:rsid w:val="52442B70"/>
    <w:rsid w:val="5464382D"/>
    <w:rsid w:val="55F54ECF"/>
    <w:rsid w:val="56F6D40E"/>
    <w:rsid w:val="57F6E80A"/>
    <w:rsid w:val="5818FF08"/>
    <w:rsid w:val="58FFA407"/>
    <w:rsid w:val="5D8B8F19"/>
    <w:rsid w:val="5F6EFDDC"/>
    <w:rsid w:val="5FC5EFFC"/>
    <w:rsid w:val="611A871B"/>
    <w:rsid w:val="627DDDE0"/>
    <w:rsid w:val="6325E8C7"/>
    <w:rsid w:val="66945F8A"/>
    <w:rsid w:val="66CD66A4"/>
    <w:rsid w:val="6A716204"/>
    <w:rsid w:val="70B16C49"/>
    <w:rsid w:val="73DC5C85"/>
    <w:rsid w:val="76034E79"/>
    <w:rsid w:val="763F4979"/>
    <w:rsid w:val="76A9C244"/>
    <w:rsid w:val="7718F042"/>
    <w:rsid w:val="78F56249"/>
    <w:rsid w:val="7B3FA124"/>
    <w:rsid w:val="7B92DE89"/>
    <w:rsid w:val="7DDA9220"/>
    <w:rsid w:val="7DFA6E79"/>
    <w:rsid w:val="7F29DC1C"/>
    <w:rsid w:val="7FD3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82E82"/>
  <w15:docId w15:val="{4A4EB686-C8D8-4C2C-B8F3-40245F3C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B5A"/>
    <w:rPr>
      <w:rFonts w:ascii="Aptos" w:hAnsi="Aptos"/>
    </w:rPr>
  </w:style>
  <w:style w:type="paragraph" w:styleId="Heading1">
    <w:name w:val="heading 1"/>
    <w:aliases w:val="Header 1"/>
    <w:basedOn w:val="Normal"/>
    <w:next w:val="Normal"/>
    <w:link w:val="Heading1Char"/>
    <w:uiPriority w:val="9"/>
    <w:qFormat/>
    <w:rsid w:val="00514B93"/>
    <w:pPr>
      <w:keepNext/>
      <w:keepLines/>
      <w:spacing w:before="400" w:after="40" w:line="240" w:lineRule="auto"/>
      <w:outlineLvl w:val="0"/>
    </w:pPr>
    <w:rPr>
      <w:rFonts w:eastAsiaTheme="majorEastAsia" w:cstheme="majorBidi"/>
      <w:color w:val="005280" w:themeColor="accent4" w:themeShade="BF"/>
      <w:sz w:val="36"/>
      <w:szCs w:val="36"/>
    </w:rPr>
  </w:style>
  <w:style w:type="paragraph" w:styleId="Heading2">
    <w:name w:val="heading 2"/>
    <w:aliases w:val="Header 2"/>
    <w:basedOn w:val="Normal"/>
    <w:next w:val="Normal"/>
    <w:link w:val="Heading2Char"/>
    <w:uiPriority w:val="9"/>
    <w:unhideWhenUsed/>
    <w:qFormat/>
    <w:rsid w:val="00514B93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1B89B9" w:themeColor="accent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B93"/>
    <w:pPr>
      <w:keepNext/>
      <w:keepLines/>
      <w:spacing w:before="40" w:after="0" w:line="240" w:lineRule="auto"/>
      <w:outlineLvl w:val="2"/>
    </w:pPr>
    <w:rPr>
      <w:rFonts w:eastAsiaTheme="majorEastAsia" w:cstheme="majorBidi"/>
      <w:color w:val="2AB4C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3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13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AB4C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13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13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813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6116F"/>
    <w:pPr>
      <w:tabs>
        <w:tab w:val="center" w:pos="4320"/>
        <w:tab w:val="right" w:pos="8640"/>
      </w:tabs>
      <w:spacing w:line="240" w:lineRule="auto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rsid w:val="00F6116F"/>
    <w:pPr>
      <w:tabs>
        <w:tab w:val="center" w:pos="4320"/>
        <w:tab w:val="right" w:pos="8640"/>
      </w:tabs>
      <w:spacing w:line="240" w:lineRule="auto"/>
      <w:jc w:val="center"/>
    </w:pPr>
    <w:rPr>
      <w:sz w:val="16"/>
      <w:szCs w:val="16"/>
    </w:rPr>
  </w:style>
  <w:style w:type="character" w:styleId="PageNumber">
    <w:name w:val="page number"/>
    <w:basedOn w:val="DefaultParagraphFont"/>
    <w:semiHidden/>
    <w:rsid w:val="00F6116F"/>
  </w:style>
  <w:style w:type="paragraph" w:customStyle="1" w:styleId="Bullet1">
    <w:name w:val="Bullet 1"/>
    <w:basedOn w:val="Normal"/>
    <w:rsid w:val="00F6116F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num" w:pos="3168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ind w:left="360" w:hanging="360"/>
    </w:pPr>
  </w:style>
  <w:style w:type="paragraph" w:customStyle="1" w:styleId="Bullet2">
    <w:name w:val="Bullet 2"/>
    <w:basedOn w:val="Normal"/>
    <w:rsid w:val="00F6116F"/>
    <w:pPr>
      <w:numPr>
        <w:numId w:val="1"/>
      </w:numPr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</w:pPr>
  </w:style>
  <w:style w:type="paragraph" w:customStyle="1" w:styleId="Graphic">
    <w:name w:val="Graphic"/>
    <w:aliases w:val="intro"/>
    <w:basedOn w:val="Normal"/>
    <w:rsid w:val="00F6116F"/>
    <w:pPr>
      <w:keepNext/>
      <w:keepLines/>
      <w:pageBreakBefore/>
      <w:spacing w:before="720"/>
      <w:jc w:val="right"/>
    </w:pPr>
  </w:style>
  <w:style w:type="paragraph" w:customStyle="1" w:styleId="Bullet3">
    <w:name w:val="Bullet 3"/>
    <w:basedOn w:val="Normal"/>
    <w:rsid w:val="00F6116F"/>
    <w:pPr>
      <w:tabs>
        <w:tab w:val="num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080" w:hanging="360"/>
    </w:pPr>
  </w:style>
  <w:style w:type="paragraph" w:customStyle="1" w:styleId="Copyrighttitles">
    <w:name w:val="Copyright titles"/>
    <w:basedOn w:val="Normal"/>
    <w:rsid w:val="00F6116F"/>
    <w:pPr>
      <w:keepNext/>
      <w:keepLines/>
      <w:shd w:val="clear" w:color="auto" w:fill="00264B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360" w:line="240" w:lineRule="auto"/>
      <w:outlineLvl w:val="0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ullet5">
    <w:name w:val="Bullet 5"/>
    <w:basedOn w:val="Normal"/>
    <w:rsid w:val="00F6116F"/>
    <w:pPr>
      <w:tabs>
        <w:tab w:val="left" w:pos="720"/>
        <w:tab w:val="num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800" w:hanging="360"/>
    </w:pPr>
  </w:style>
  <w:style w:type="paragraph" w:customStyle="1" w:styleId="Bullet4">
    <w:name w:val="Bullet 4"/>
    <w:basedOn w:val="Normal"/>
    <w:rsid w:val="00F6116F"/>
    <w:pPr>
      <w:tabs>
        <w:tab w:val="left" w:pos="1080"/>
        <w:tab w:val="num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spacing w:before="120"/>
      <w:ind w:left="1440" w:hanging="360"/>
    </w:pPr>
  </w:style>
  <w:style w:type="paragraph" w:customStyle="1" w:styleId="HeadingUnnumbered1">
    <w:name w:val="Heading Unnumbered 1"/>
    <w:basedOn w:val="Heading1"/>
    <w:next w:val="Normal"/>
    <w:rsid w:val="00F6116F"/>
    <w:pPr>
      <w:tabs>
        <w:tab w:val="left" w:pos="2700"/>
      </w:tabs>
      <w:ind w:left="2700" w:hanging="2700"/>
      <w:outlineLvl w:val="9"/>
    </w:pPr>
  </w:style>
  <w:style w:type="paragraph" w:customStyle="1" w:styleId="HeadingUnnumbered2">
    <w:name w:val="Heading Unnumbered 2"/>
    <w:basedOn w:val="Heading2"/>
    <w:next w:val="Normal"/>
    <w:rsid w:val="00F6116F"/>
    <w:pPr>
      <w:outlineLvl w:val="9"/>
    </w:pPr>
  </w:style>
  <w:style w:type="paragraph" w:customStyle="1" w:styleId="HeadingUnnumbered4">
    <w:name w:val="Heading Unnumbered 4"/>
    <w:basedOn w:val="Heading4"/>
    <w:next w:val="Normal"/>
    <w:rsid w:val="00F6116F"/>
    <w:pPr>
      <w:tabs>
        <w:tab w:val="left" w:pos="360"/>
      </w:tabs>
      <w:outlineLvl w:val="9"/>
    </w:pPr>
  </w:style>
  <w:style w:type="paragraph" w:customStyle="1" w:styleId="HeadingUnnumbered5">
    <w:name w:val="Heading Unnumbered 5"/>
    <w:basedOn w:val="Heading5"/>
    <w:next w:val="Normal"/>
    <w:rsid w:val="00F6116F"/>
    <w:pPr>
      <w:tabs>
        <w:tab w:val="left" w:pos="360"/>
      </w:tabs>
      <w:outlineLvl w:val="9"/>
    </w:pPr>
  </w:style>
  <w:style w:type="paragraph" w:customStyle="1" w:styleId="Heading">
    <w:name w:val="Heading"/>
    <w:aliases w:val="TOC"/>
    <w:basedOn w:val="Heading1"/>
    <w:rsid w:val="00F6116F"/>
  </w:style>
  <w:style w:type="paragraph" w:styleId="TOC1">
    <w:name w:val="toc 1"/>
    <w:basedOn w:val="Normal"/>
    <w:next w:val="Normal"/>
    <w:autoRedefine/>
    <w:uiPriority w:val="39"/>
    <w:rsid w:val="00F6116F"/>
    <w:pPr>
      <w:tabs>
        <w:tab w:val="right" w:leader="underscore" w:pos="8630"/>
      </w:tabs>
      <w:spacing w:before="120" w:after="120"/>
    </w:pPr>
    <w:rPr>
      <w:b/>
      <w:bCs/>
    </w:rPr>
  </w:style>
  <w:style w:type="paragraph" w:customStyle="1" w:styleId="NormalTsCs">
    <w:name w:val="Normal Ts &amp; Cs"/>
    <w:basedOn w:val="Normal"/>
    <w:rsid w:val="00F6116F"/>
    <w:pPr>
      <w:spacing w:before="120" w:line="240" w:lineRule="auto"/>
    </w:pPr>
    <w:rPr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F6116F"/>
    <w:pPr>
      <w:tabs>
        <w:tab w:val="right" w:leader="underscore" w:pos="8630"/>
      </w:tabs>
      <w:spacing w:after="120"/>
      <w:ind w:left="288"/>
      <w:contextualSpacing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F6116F"/>
    <w:pPr>
      <w:spacing w:after="120"/>
      <w:ind w:left="576"/>
      <w:contextualSpacing/>
    </w:pPr>
    <w:rPr>
      <w:i/>
    </w:rPr>
  </w:style>
  <w:style w:type="paragraph" w:styleId="TOC4">
    <w:name w:val="toc 4"/>
    <w:basedOn w:val="Normal"/>
    <w:next w:val="Normal"/>
    <w:autoRedefine/>
    <w:uiPriority w:val="39"/>
    <w:rsid w:val="00F6116F"/>
    <w:pPr>
      <w:spacing w:after="0"/>
    </w:pPr>
  </w:style>
  <w:style w:type="paragraph" w:styleId="TOC5">
    <w:name w:val="toc 5"/>
    <w:basedOn w:val="Normal"/>
    <w:next w:val="Normal"/>
    <w:autoRedefine/>
    <w:uiPriority w:val="39"/>
    <w:rsid w:val="00F6116F"/>
    <w:pPr>
      <w:spacing w:after="0"/>
    </w:pPr>
  </w:style>
  <w:style w:type="paragraph" w:styleId="TOC6">
    <w:name w:val="toc 6"/>
    <w:basedOn w:val="Normal"/>
    <w:next w:val="Normal"/>
    <w:autoRedefine/>
    <w:uiPriority w:val="39"/>
    <w:rsid w:val="00F6116F"/>
    <w:pPr>
      <w:spacing w:after="0"/>
    </w:pPr>
  </w:style>
  <w:style w:type="paragraph" w:styleId="TOC7">
    <w:name w:val="toc 7"/>
    <w:basedOn w:val="Normal"/>
    <w:next w:val="Normal"/>
    <w:autoRedefine/>
    <w:uiPriority w:val="39"/>
    <w:rsid w:val="00F6116F"/>
    <w:pPr>
      <w:spacing w:after="0"/>
    </w:pPr>
  </w:style>
  <w:style w:type="paragraph" w:styleId="TOC8">
    <w:name w:val="toc 8"/>
    <w:basedOn w:val="Normal"/>
    <w:next w:val="Normal"/>
    <w:autoRedefine/>
    <w:uiPriority w:val="39"/>
    <w:rsid w:val="00F6116F"/>
    <w:pPr>
      <w:spacing w:after="0"/>
    </w:pPr>
  </w:style>
  <w:style w:type="paragraph" w:styleId="TOC9">
    <w:name w:val="toc 9"/>
    <w:basedOn w:val="Normal"/>
    <w:next w:val="Normal"/>
    <w:autoRedefine/>
    <w:semiHidden/>
    <w:rsid w:val="00F6116F"/>
    <w:pPr>
      <w:spacing w:after="0"/>
    </w:pPr>
  </w:style>
  <w:style w:type="paragraph" w:customStyle="1" w:styleId="Figurewithheading">
    <w:name w:val="Figure with heading"/>
    <w:basedOn w:val="Normal"/>
    <w:rsid w:val="00F6116F"/>
    <w:pPr>
      <w:spacing w:before="120" w:after="120"/>
      <w:jc w:val="center"/>
    </w:pPr>
    <w:rPr>
      <w:noProof/>
    </w:rPr>
  </w:style>
  <w:style w:type="paragraph" w:customStyle="1" w:styleId="HeadingMinor">
    <w:name w:val="Heading Minor"/>
    <w:basedOn w:val="HeadingUnnumbered4"/>
    <w:rsid w:val="00F6116F"/>
    <w:pPr>
      <w:shd w:val="clear" w:color="auto" w:fill="00264B"/>
      <w:spacing w:before="360" w:line="240" w:lineRule="auto"/>
      <w:ind w:left="1440" w:right="1440"/>
    </w:pPr>
    <w:rPr>
      <w:color w:val="FFFFFF"/>
    </w:rPr>
  </w:style>
  <w:style w:type="paragraph" w:customStyle="1" w:styleId="TableBody">
    <w:name w:val="Table Body"/>
    <w:basedOn w:val="Header"/>
    <w:rsid w:val="00F6116F"/>
    <w:pPr>
      <w:tabs>
        <w:tab w:val="clear" w:pos="4320"/>
        <w:tab w:val="clear" w:pos="8640"/>
      </w:tabs>
      <w:jc w:val="center"/>
    </w:pPr>
    <w:rPr>
      <w:sz w:val="20"/>
      <w:szCs w:val="20"/>
    </w:rPr>
  </w:style>
  <w:style w:type="paragraph" w:customStyle="1" w:styleId="TableHeading">
    <w:name w:val="Table Heading"/>
    <w:basedOn w:val="Normal"/>
    <w:rsid w:val="00F6116F"/>
    <w:pPr>
      <w:keepNext/>
      <w:spacing w:line="240" w:lineRule="auto"/>
      <w:jc w:val="center"/>
    </w:pPr>
    <w:rPr>
      <w:rFonts w:ascii="Futura Hv BT" w:hAnsi="Futura Hv BT" w:cs="Futura Hv BT"/>
    </w:rPr>
  </w:style>
  <w:style w:type="paragraph" w:customStyle="1" w:styleId="Figurewithoutheading">
    <w:name w:val="Figure without heading"/>
    <w:basedOn w:val="Figurewithheading"/>
    <w:rsid w:val="00F6116F"/>
    <w:pPr>
      <w:spacing w:before="360"/>
    </w:pPr>
  </w:style>
  <w:style w:type="paragraph" w:styleId="FootnoteText">
    <w:name w:val="footnote text"/>
    <w:basedOn w:val="Normal"/>
    <w:link w:val="FootnoteTextChar"/>
    <w:semiHidden/>
    <w:rsid w:val="00F6116F"/>
    <w:pPr>
      <w:tabs>
        <w:tab w:val="left" w:pos="270"/>
      </w:tabs>
      <w:spacing w:before="120" w:line="240" w:lineRule="auto"/>
      <w:ind w:left="288" w:hanging="288"/>
    </w:pPr>
  </w:style>
  <w:style w:type="paragraph" w:customStyle="1" w:styleId="BlockQuoteBullet1">
    <w:name w:val="Block Quote Bullet 1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tabs>
        <w:tab w:val="left" w:pos="270"/>
        <w:tab w:val="num" w:pos="432"/>
      </w:tabs>
      <w:spacing w:before="120" w:line="240" w:lineRule="auto"/>
      <w:ind w:left="270" w:hanging="270"/>
    </w:pPr>
  </w:style>
  <w:style w:type="paragraph" w:customStyle="1" w:styleId="BlockQuoteBullet1Indent">
    <w:name w:val="Block Quote Bullet 1 Indent"/>
    <w:basedOn w:val="BlockQuoteBullet1"/>
    <w:rsid w:val="00F6116F"/>
    <w:pPr>
      <w:framePr w:wrap="auto"/>
      <w:tabs>
        <w:tab w:val="clear" w:pos="432"/>
        <w:tab w:val="num" w:pos="360"/>
      </w:tabs>
      <w:ind w:left="1800" w:hanging="1800"/>
    </w:pPr>
  </w:style>
  <w:style w:type="paragraph" w:customStyle="1" w:styleId="BlockQuoteHeading">
    <w:name w:val="Block Quote Heading"/>
    <w:basedOn w:val="Normal"/>
    <w:rsid w:val="00F6116F"/>
    <w:pPr>
      <w:keepNext/>
      <w:keepLines/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00264B" w:fill="FFFFFF"/>
      <w:tabs>
        <w:tab w:val="left" w:pos="36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jc w:val="center"/>
    </w:pPr>
    <w:rPr>
      <w:rFonts w:ascii="Futura Hv BT" w:hAnsi="Futura Hv BT" w:cs="Futura Hv BT"/>
      <w:color w:val="FFFFFF"/>
      <w:sz w:val="24"/>
      <w:szCs w:val="24"/>
    </w:rPr>
  </w:style>
  <w:style w:type="paragraph" w:customStyle="1" w:styleId="BlockQuoteText">
    <w:name w:val="Block Quote Text"/>
    <w:basedOn w:val="Normal"/>
    <w:rsid w:val="00F6116F"/>
    <w:pPr>
      <w:framePr w:w="3744" w:hSpace="187" w:wrap="auto" w:vAnchor="text" w:hAnchor="text" w:x="5041" w:y="217"/>
      <w:pBdr>
        <w:top w:val="single" w:sz="6" w:space="7" w:color="000000"/>
        <w:left w:val="single" w:sz="6" w:space="7" w:color="000000"/>
        <w:bottom w:val="single" w:sz="6" w:space="7" w:color="000000"/>
        <w:right w:val="single" w:sz="6" w:space="7" w:color="000000"/>
      </w:pBdr>
      <w:shd w:val="solid" w:color="FFFFFF" w:fill="FFFFFF"/>
      <w:spacing w:before="120" w:line="240" w:lineRule="auto"/>
      <w:jc w:val="center"/>
    </w:pPr>
  </w:style>
  <w:style w:type="paragraph" w:customStyle="1" w:styleId="HeadingMinor0">
    <w:name w:val="Heading Minor 0"/>
    <w:basedOn w:val="HeadingMinor"/>
    <w:rsid w:val="00F6116F"/>
    <w:pPr>
      <w:ind w:left="0" w:right="0"/>
    </w:pPr>
  </w:style>
  <w:style w:type="paragraph" w:customStyle="1" w:styleId="BlockQuoteBullet2">
    <w:name w:val="Block Quote Bullet 2"/>
    <w:basedOn w:val="BlockQuoteBullet1"/>
    <w:rsid w:val="00F6116F"/>
    <w:pPr>
      <w:framePr w:wrap="auto"/>
      <w:tabs>
        <w:tab w:val="clear" w:pos="270"/>
        <w:tab w:val="clear" w:pos="432"/>
        <w:tab w:val="left" w:pos="657"/>
      </w:tabs>
      <w:ind w:left="657" w:hanging="360"/>
    </w:pPr>
  </w:style>
  <w:style w:type="paragraph" w:customStyle="1" w:styleId="TableBullet1">
    <w:name w:val="Table Bullet 1"/>
    <w:basedOn w:val="TableBody"/>
    <w:rsid w:val="00F6116F"/>
    <w:pPr>
      <w:tabs>
        <w:tab w:val="left" w:pos="270"/>
        <w:tab w:val="num" w:pos="432"/>
      </w:tabs>
      <w:spacing w:before="60"/>
      <w:ind w:left="270" w:hanging="270"/>
      <w:jc w:val="left"/>
    </w:pPr>
  </w:style>
  <w:style w:type="paragraph" w:customStyle="1" w:styleId="TableBullet2">
    <w:name w:val="Table Bullet 2"/>
    <w:basedOn w:val="TableBullet1"/>
    <w:rsid w:val="00F6116F"/>
    <w:pPr>
      <w:tabs>
        <w:tab w:val="num" w:pos="342"/>
      </w:tabs>
      <w:ind w:left="612" w:hanging="288"/>
    </w:pPr>
  </w:style>
  <w:style w:type="paragraph" w:customStyle="1" w:styleId="Note">
    <w:name w:val="Note"/>
    <w:basedOn w:val="Normal"/>
    <w:rsid w:val="00F6116F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shd w:val="pct25" w:color="CCFFFF" w:fill="auto"/>
      <w:spacing w:line="240" w:lineRule="auto"/>
      <w:ind w:left="72" w:right="72"/>
    </w:pPr>
  </w:style>
  <w:style w:type="paragraph" w:customStyle="1" w:styleId="NoteBullet1">
    <w:name w:val="Note Bullet 1"/>
    <w:basedOn w:val="Note"/>
    <w:rsid w:val="00F6116F"/>
    <w:pPr>
      <w:tabs>
        <w:tab w:val="num" w:pos="432"/>
      </w:tabs>
      <w:spacing w:before="120"/>
      <w:ind w:left="432" w:hanging="360"/>
    </w:pPr>
  </w:style>
  <w:style w:type="paragraph" w:customStyle="1" w:styleId="NormalCompressed">
    <w:name w:val="Normal Compressed"/>
    <w:basedOn w:val="Normal"/>
    <w:rsid w:val="00F6116F"/>
    <w:pPr>
      <w:spacing w:line="240" w:lineRule="auto"/>
    </w:pPr>
  </w:style>
  <w:style w:type="paragraph" w:styleId="ListBullet">
    <w:name w:val="List Bullet"/>
    <w:basedOn w:val="ListNumber"/>
    <w:autoRedefine/>
    <w:semiHidden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</w:rPr>
  </w:style>
  <w:style w:type="paragraph" w:styleId="ListNumber">
    <w:name w:val="List Number"/>
    <w:basedOn w:val="Normal"/>
    <w:semiHidden/>
    <w:rsid w:val="00F6116F"/>
    <w:pPr>
      <w:tabs>
        <w:tab w:val="num" w:pos="360"/>
      </w:tabs>
      <w:ind w:left="360" w:hanging="360"/>
    </w:pPr>
  </w:style>
  <w:style w:type="paragraph" w:styleId="BodyTextIndent">
    <w:name w:val="Body Text Indent"/>
    <w:basedOn w:val="BodyText"/>
    <w:next w:val="BodyText"/>
    <w:link w:val="BodyTextIndentChar"/>
    <w:semiHidden/>
    <w:rsid w:val="00F6116F"/>
    <w:pPr>
      <w:spacing w:before="100" w:after="40"/>
      <w:ind w:left="567" w:right="284"/>
      <w:jc w:val="both"/>
    </w:pPr>
    <w:rPr>
      <w:rFonts w:ascii="Arial" w:hAnsi="Arial" w:cs="Arial"/>
      <w:sz w:val="22"/>
      <w:szCs w:val="22"/>
    </w:rPr>
  </w:style>
  <w:style w:type="paragraph" w:styleId="BodyText">
    <w:name w:val="Body Text"/>
    <w:aliases w:val="RFPText,heading3,bt,3 indent,heading31,body text1,3 indent1,heading32,body text2,3 indent2,heading33,body text3,3 indent3,heading34,body text4,3 indent4,Resume Text,Starbucks Body Text,NCDOT Body Text,Bodytext,Body Text3,b,contents"/>
    <w:basedOn w:val="Normal"/>
    <w:link w:val="BodyTextChar"/>
    <w:semiHidden/>
    <w:rsid w:val="00F6116F"/>
    <w:pPr>
      <w:spacing w:line="240" w:lineRule="auto"/>
    </w:pPr>
    <w:rPr>
      <w:rFonts w:ascii="Times New Roman" w:hAnsi="Times New Roman"/>
      <w:sz w:val="18"/>
      <w:szCs w:val="18"/>
    </w:rPr>
  </w:style>
  <w:style w:type="paragraph" w:styleId="BodyTextIndent2">
    <w:name w:val="Body Text Indent 2"/>
    <w:basedOn w:val="Normal"/>
    <w:link w:val="BodyTextIndent2Char"/>
    <w:semiHidden/>
    <w:rsid w:val="00F6116F"/>
    <w:pPr>
      <w:tabs>
        <w:tab w:val="num" w:pos="360"/>
      </w:tabs>
      <w:spacing w:line="240" w:lineRule="auto"/>
      <w:ind w:left="360" w:hanging="360"/>
    </w:pPr>
    <w:rPr>
      <w:color w:val="000000"/>
    </w:rPr>
  </w:style>
  <w:style w:type="paragraph" w:customStyle="1" w:styleId="HeadingNoTOC1">
    <w:name w:val="HeadingNoTOC 1"/>
    <w:basedOn w:val="Heading1"/>
    <w:rsid w:val="00F6116F"/>
    <w:pPr>
      <w:keepLines w:val="0"/>
      <w:pBdr>
        <w:bottom w:val="single" w:sz="12" w:space="1" w:color="auto"/>
      </w:pBdr>
      <w:spacing w:before="360" w:after="240"/>
      <w:outlineLvl w:val="9"/>
    </w:pPr>
    <w:rPr>
      <w:rFonts w:ascii="Arial Narrow" w:hAnsi="Arial Narrow" w:cs="Arial Narrow"/>
      <w:color w:val="auto"/>
      <w:sz w:val="40"/>
      <w:szCs w:val="40"/>
    </w:rPr>
  </w:style>
  <w:style w:type="character" w:styleId="Hyperlink">
    <w:name w:val="Hyperlink"/>
    <w:basedOn w:val="DefaultParagraphFont"/>
    <w:uiPriority w:val="99"/>
    <w:rsid w:val="00F6116F"/>
    <w:rPr>
      <w:color w:val="0000FF"/>
      <w:spacing w:val="0"/>
      <w:u w:val="single"/>
    </w:rPr>
  </w:style>
  <w:style w:type="paragraph" w:customStyle="1" w:styleId="BodyText4">
    <w:name w:val="Body Text 4"/>
    <w:basedOn w:val="BodyText"/>
    <w:rsid w:val="00F6116F"/>
    <w:pPr>
      <w:spacing w:before="80" w:after="40"/>
      <w:ind w:left="1474" w:right="284"/>
      <w:jc w:val="both"/>
    </w:pPr>
    <w:rPr>
      <w:rFonts w:ascii="Arial" w:hAnsi="Arial" w:cs="Arial"/>
      <w:sz w:val="20"/>
      <w:szCs w:val="20"/>
    </w:rPr>
  </w:style>
  <w:style w:type="paragraph" w:styleId="ListBullet2">
    <w:name w:val="List Bullet 2"/>
    <w:basedOn w:val="ListNumber2"/>
    <w:autoRedefine/>
    <w:semiHidden/>
    <w:rsid w:val="00F6116F"/>
  </w:style>
  <w:style w:type="paragraph" w:styleId="ListNumber2">
    <w:name w:val="List Number 2"/>
    <w:basedOn w:val="BodyTextIndent"/>
    <w:semiHidden/>
    <w:rsid w:val="00F6116F"/>
    <w:pPr>
      <w:spacing w:before="60" w:after="20"/>
      <w:ind w:left="1021" w:hanging="454"/>
    </w:pPr>
    <w:rPr>
      <w:sz w:val="20"/>
      <w:szCs w:val="20"/>
    </w:rPr>
  </w:style>
  <w:style w:type="paragraph" w:styleId="ListBullet3">
    <w:name w:val="List Bullet 3"/>
    <w:basedOn w:val="ListNumber3"/>
    <w:autoRedefine/>
    <w:semiHidden/>
    <w:rsid w:val="00F6116F"/>
    <w:pPr>
      <w:tabs>
        <w:tab w:val="num" w:pos="1474"/>
      </w:tabs>
      <w:ind w:left="1474" w:hanging="453"/>
    </w:pPr>
  </w:style>
  <w:style w:type="paragraph" w:styleId="ListNumber3">
    <w:name w:val="List Number 3"/>
    <w:basedOn w:val="BodyText3"/>
    <w:semiHidden/>
    <w:rsid w:val="00F6116F"/>
    <w:pPr>
      <w:spacing w:before="20" w:after="20"/>
      <w:ind w:left="1475" w:hanging="454"/>
    </w:pPr>
  </w:style>
  <w:style w:type="paragraph" w:styleId="BodyText3">
    <w:name w:val="Body Text 3"/>
    <w:basedOn w:val="BodyText"/>
    <w:link w:val="BodyText3Char"/>
    <w:semiHidden/>
    <w:rsid w:val="00F6116F"/>
    <w:pPr>
      <w:spacing w:before="100" w:after="40"/>
      <w:ind w:left="1021" w:right="284"/>
      <w:jc w:val="both"/>
    </w:pPr>
    <w:rPr>
      <w:rFonts w:ascii="Arial" w:hAnsi="Arial" w:cs="Arial"/>
      <w:sz w:val="20"/>
      <w:szCs w:val="20"/>
    </w:rPr>
  </w:style>
  <w:style w:type="paragraph" w:styleId="ListBullet4">
    <w:name w:val="List Bullet 4"/>
    <w:basedOn w:val="ListNumber4"/>
    <w:autoRedefine/>
    <w:semiHidden/>
    <w:rsid w:val="00F6116F"/>
    <w:pPr>
      <w:tabs>
        <w:tab w:val="clear" w:pos="1440"/>
        <w:tab w:val="left" w:pos="567"/>
      </w:tabs>
      <w:spacing w:before="20"/>
      <w:ind w:left="1800" w:right="284"/>
      <w:jc w:val="both"/>
    </w:pPr>
    <w:rPr>
      <w:lang w:val="en-AU"/>
    </w:rPr>
  </w:style>
  <w:style w:type="paragraph" w:styleId="ListNumber4">
    <w:name w:val="List Number 4"/>
    <w:basedOn w:val="Normal"/>
    <w:semiHidden/>
    <w:rsid w:val="00F6116F"/>
    <w:pPr>
      <w:tabs>
        <w:tab w:val="num" w:pos="1440"/>
      </w:tabs>
      <w:spacing w:line="240" w:lineRule="auto"/>
      <w:ind w:left="1440" w:hanging="360"/>
    </w:pPr>
    <w:rPr>
      <w:rFonts w:ascii="Arial" w:hAnsi="Arial" w:cs="Arial"/>
    </w:rPr>
  </w:style>
  <w:style w:type="paragraph" w:customStyle="1" w:styleId="boxtext">
    <w:name w:val="box text"/>
    <w:rsid w:val="00F6116F"/>
    <w:pPr>
      <w:autoSpaceDE w:val="0"/>
      <w:autoSpaceDN w:val="0"/>
      <w:adjustRightInd w:val="0"/>
      <w:spacing w:after="200" w:line="276" w:lineRule="auto"/>
      <w:jc w:val="center"/>
    </w:pPr>
    <w:rPr>
      <w:rFonts w:ascii="Arial" w:hAnsi="Arial" w:cs="Arial"/>
      <w:b/>
      <w:bCs/>
      <w:i/>
      <w:iCs/>
      <w:noProof/>
      <w:color w:val="FFFFFF"/>
      <w:sz w:val="80"/>
      <w:szCs w:val="80"/>
    </w:rPr>
  </w:style>
  <w:style w:type="paragraph" w:customStyle="1" w:styleId="TitleSPL">
    <w:name w:val="TitleSPL"/>
    <w:basedOn w:val="Normal"/>
    <w:next w:val="TitleDate"/>
    <w:rsid w:val="00F6116F"/>
    <w:pPr>
      <w:keepLines/>
      <w:widowControl w:val="0"/>
      <w:spacing w:before="5000" w:after="120" w:line="240" w:lineRule="auto"/>
      <w:jc w:val="center"/>
    </w:pPr>
    <w:rPr>
      <w:rFonts w:ascii="Arial" w:hAnsi="Arial" w:cs="Arial"/>
      <w:color w:val="000000"/>
      <w:sz w:val="28"/>
      <w:szCs w:val="28"/>
    </w:rPr>
  </w:style>
  <w:style w:type="paragraph" w:customStyle="1" w:styleId="TitleDate">
    <w:name w:val="TitleDate"/>
    <w:basedOn w:val="Normal"/>
    <w:next w:val="BodyText"/>
    <w:rsid w:val="00F6116F"/>
    <w:pPr>
      <w:keepLines/>
      <w:widowControl w:val="0"/>
      <w:spacing w:after="144" w:line="240" w:lineRule="auto"/>
      <w:jc w:val="center"/>
    </w:pPr>
    <w:rPr>
      <w:rFonts w:ascii="Arial" w:hAnsi="Arial" w:cs="Arial"/>
      <w:color w:val="000000"/>
      <w:sz w:val="24"/>
      <w:szCs w:val="24"/>
    </w:rPr>
  </w:style>
  <w:style w:type="paragraph" w:customStyle="1" w:styleId="TofCHeading">
    <w:name w:val="TofC Heading"/>
    <w:basedOn w:val="Heading2"/>
    <w:rsid w:val="00F6116F"/>
    <w:pPr>
      <w:keepLines w:val="0"/>
      <w:pageBreakBefore/>
      <w:spacing w:after="240"/>
      <w:jc w:val="center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TitlePageHdg">
    <w:name w:val="Title Page Hdg"/>
    <w:basedOn w:val="Heading2"/>
    <w:rsid w:val="00F6116F"/>
    <w:pPr>
      <w:keepNext w:val="0"/>
      <w:keepLines w:val="0"/>
      <w:spacing w:after="960"/>
    </w:pPr>
    <w:rPr>
      <w:rFonts w:ascii="Arial" w:hAnsi="Arial" w:cs="Arial"/>
      <w:b/>
      <w:bCs/>
      <w:color w:val="000080"/>
      <w:kern w:val="28"/>
      <w:sz w:val="56"/>
      <w:szCs w:val="56"/>
    </w:rPr>
  </w:style>
  <w:style w:type="paragraph" w:customStyle="1" w:styleId="Titlepgtext">
    <w:name w:val="Title pg text"/>
    <w:basedOn w:val="Normal"/>
    <w:rsid w:val="00F6116F"/>
    <w:pPr>
      <w:spacing w:after="240" w:line="260" w:lineRule="atLeast"/>
      <w:ind w:left="1440" w:hanging="360"/>
    </w:pPr>
    <w:rPr>
      <w:rFonts w:ascii="Arial" w:hAnsi="Arial" w:cs="Arial"/>
      <w:color w:val="0000FF"/>
      <w:sz w:val="28"/>
      <w:szCs w:val="28"/>
    </w:rPr>
  </w:style>
  <w:style w:type="paragraph" w:customStyle="1" w:styleId="Step">
    <w:name w:val="Step"/>
    <w:basedOn w:val="Normal"/>
    <w:rsid w:val="00F6116F"/>
    <w:pPr>
      <w:tabs>
        <w:tab w:val="num" w:pos="360"/>
      </w:tabs>
      <w:spacing w:before="120" w:after="120" w:line="240" w:lineRule="auto"/>
      <w:ind w:left="360" w:hanging="360"/>
    </w:pPr>
    <w:rPr>
      <w:rFonts w:ascii="Arial" w:hAnsi="Arial" w:cs="Arial"/>
      <w:b/>
      <w:bCs/>
    </w:rPr>
  </w:style>
  <w:style w:type="paragraph" w:customStyle="1" w:styleId="ScreenShot">
    <w:name w:val="Screen Shot"/>
    <w:basedOn w:val="Normal"/>
    <w:rsid w:val="00F6116F"/>
    <w:pPr>
      <w:spacing w:before="120" w:after="120" w:line="240" w:lineRule="auto"/>
    </w:pPr>
    <w:rPr>
      <w:rFonts w:ascii="Arial" w:hAnsi="Arial" w:cs="Arial"/>
    </w:rPr>
  </w:style>
  <w:style w:type="paragraph" w:customStyle="1" w:styleId="Intro">
    <w:name w:val="Intro"/>
    <w:basedOn w:val="BodyText"/>
    <w:rsid w:val="00F6116F"/>
    <w:pPr>
      <w:keepNext/>
      <w:spacing w:before="120" w:after="60"/>
    </w:pPr>
    <w:rPr>
      <w:rFonts w:ascii="Arial" w:hAnsi="Arial" w:cs="Arial"/>
      <w:sz w:val="20"/>
      <w:szCs w:val="20"/>
    </w:rPr>
  </w:style>
  <w:style w:type="paragraph" w:customStyle="1" w:styleId="Heading2-pgbrk">
    <w:name w:val="Heading 2 -pg brk"/>
    <w:basedOn w:val="Heading2"/>
    <w:rsid w:val="00F6116F"/>
    <w:pPr>
      <w:keepNext w:val="0"/>
      <w:keepLines w:val="0"/>
      <w:pageBreakBefore/>
      <w:spacing w:after="240"/>
    </w:pPr>
    <w:rPr>
      <w:rFonts w:ascii="Arial" w:hAnsi="Arial" w:cs="Arial"/>
      <w:b/>
      <w:bCs/>
      <w:color w:val="000080"/>
      <w:kern w:val="28"/>
      <w:sz w:val="36"/>
      <w:szCs w:val="36"/>
    </w:rPr>
  </w:style>
  <w:style w:type="paragraph" w:customStyle="1" w:styleId="Heading3-pgbrk">
    <w:name w:val="Heading 3 -pg brk"/>
    <w:basedOn w:val="Heading3"/>
    <w:rsid w:val="00F6116F"/>
    <w:pPr>
      <w:pageBreakBefore/>
      <w:spacing w:before="180" w:after="180" w:line="320" w:lineRule="atLeast"/>
    </w:pPr>
    <w:rPr>
      <w:rFonts w:ascii="Arial" w:hAnsi="Arial" w:cs="Arial"/>
      <w:i/>
      <w:iCs/>
      <w:color w:val="auto"/>
    </w:rPr>
  </w:style>
  <w:style w:type="paragraph" w:customStyle="1" w:styleId="B1">
    <w:name w:val="B1"/>
    <w:rsid w:val="00F6116F"/>
    <w:pPr>
      <w:widowControl w:val="0"/>
      <w:tabs>
        <w:tab w:val="num" w:pos="360"/>
      </w:tabs>
      <w:autoSpaceDE w:val="0"/>
      <w:autoSpaceDN w:val="0"/>
      <w:adjustRightInd w:val="0"/>
      <w:spacing w:line="276" w:lineRule="auto"/>
      <w:ind w:left="720" w:hanging="288"/>
    </w:pPr>
    <w:rPr>
      <w:rFonts w:ascii="Arial" w:hAnsi="Arial" w:cs="Arial"/>
      <w:color w:val="000000"/>
    </w:rPr>
  </w:style>
  <w:style w:type="paragraph" w:customStyle="1" w:styleId="Step-ListBullet2">
    <w:name w:val="Step - List Bullet 2"/>
    <w:basedOn w:val="ListBullet2"/>
    <w:rsid w:val="00F6116F"/>
    <w:pPr>
      <w:spacing w:after="0"/>
      <w:ind w:left="0" w:right="0" w:firstLine="0"/>
      <w:jc w:val="left"/>
    </w:pPr>
    <w:rPr>
      <w:b/>
      <w:bCs/>
    </w:rPr>
  </w:style>
  <w:style w:type="paragraph" w:customStyle="1" w:styleId="Term">
    <w:name w:val="Term"/>
    <w:rsid w:val="00F6116F"/>
    <w:pPr>
      <w:keepLines/>
      <w:widowControl w:val="0"/>
      <w:tabs>
        <w:tab w:val="left" w:pos="3600"/>
      </w:tabs>
      <w:autoSpaceDE w:val="0"/>
      <w:autoSpaceDN w:val="0"/>
      <w:adjustRightInd w:val="0"/>
      <w:spacing w:before="120" w:after="120" w:line="276" w:lineRule="auto"/>
      <w:ind w:left="3312" w:hanging="3312"/>
    </w:pPr>
    <w:rPr>
      <w:rFonts w:ascii="Arial" w:hAnsi="Arial" w:cs="Arial"/>
      <w:color w:val="000000"/>
    </w:rPr>
  </w:style>
  <w:style w:type="paragraph" w:customStyle="1" w:styleId="BodyTextwithScreen">
    <w:name w:val="Body Text with Screen"/>
    <w:basedOn w:val="BodyText"/>
    <w:rsid w:val="00F6116F"/>
    <w:pPr>
      <w:keepNext/>
      <w:spacing w:before="120" w:after="60"/>
      <w:ind w:left="432"/>
    </w:pPr>
    <w:rPr>
      <w:rFonts w:ascii="Arial" w:hAnsi="Arial" w:cs="Arial"/>
      <w:sz w:val="20"/>
      <w:szCs w:val="20"/>
    </w:rPr>
  </w:style>
  <w:style w:type="paragraph" w:customStyle="1" w:styleId="Heading3-Steps">
    <w:name w:val="Heading 3-Steps"/>
    <w:basedOn w:val="Heading5"/>
    <w:rsid w:val="00F6116F"/>
    <w:pPr>
      <w:keepLines w:val="0"/>
      <w:spacing w:after="240" w:line="240" w:lineRule="auto"/>
      <w:ind w:left="360" w:hanging="360"/>
    </w:pPr>
    <w:rPr>
      <w:rFonts w:ascii="Arial Narrow" w:hAnsi="Arial Narrow" w:cs="Arial Narrow"/>
      <w:b/>
      <w:bCs/>
      <w:color w:val="000080"/>
      <w:spacing w:val="20"/>
      <w:kern w:val="28"/>
      <w:sz w:val="28"/>
      <w:szCs w:val="28"/>
    </w:rPr>
  </w:style>
  <w:style w:type="paragraph" w:customStyle="1" w:styleId="introlineIndent">
    <w:name w:val="introline Indent"/>
    <w:basedOn w:val="Normal"/>
    <w:rsid w:val="00F6116F"/>
    <w:pPr>
      <w:spacing w:before="160" w:line="240" w:lineRule="auto"/>
      <w:ind w:left="432"/>
    </w:pPr>
    <w:rPr>
      <w:rFonts w:ascii="Arial" w:hAnsi="Arial" w:cs="Arial"/>
    </w:rPr>
  </w:style>
  <w:style w:type="paragraph" w:customStyle="1" w:styleId="Section1">
    <w:name w:val="Section 1"/>
    <w:basedOn w:val="Normal"/>
    <w:rsid w:val="00F6116F"/>
    <w:pPr>
      <w:spacing w:line="240" w:lineRule="auto"/>
      <w:jc w:val="center"/>
    </w:pPr>
    <w:rPr>
      <w:rFonts w:ascii="Arial" w:hAnsi="Arial" w:cs="Arial"/>
      <w:b/>
      <w:bCs/>
      <w:color w:val="FFFFFF"/>
    </w:rPr>
  </w:style>
  <w:style w:type="character" w:customStyle="1" w:styleId="FieldValue">
    <w:name w:val="Field Value"/>
    <w:rsid w:val="00F6116F"/>
    <w:rPr>
      <w:b/>
      <w:bCs/>
      <w:i/>
      <w:iCs/>
      <w:color w:val="000080"/>
      <w:spacing w:val="0"/>
      <w:sz w:val="20"/>
      <w:szCs w:val="20"/>
    </w:rPr>
  </w:style>
  <w:style w:type="paragraph" w:customStyle="1" w:styleId="B2">
    <w:name w:val="B2"/>
    <w:basedOn w:val="B1"/>
    <w:rsid w:val="00F6116F"/>
    <w:pPr>
      <w:ind w:left="1296"/>
    </w:pPr>
    <w:rPr>
      <w:color w:val="auto"/>
    </w:rPr>
  </w:style>
  <w:style w:type="paragraph" w:customStyle="1" w:styleId="BodyText-Steps">
    <w:name w:val="Body Text-Steps"/>
    <w:basedOn w:val="BodyText"/>
    <w:rsid w:val="00F6116F"/>
    <w:pPr>
      <w:keepNext/>
      <w:keepLines/>
      <w:spacing w:before="120" w:after="60"/>
      <w:ind w:left="360"/>
    </w:pPr>
    <w:rPr>
      <w:rFonts w:ascii="Arial" w:hAnsi="Arial" w:cs="Arial"/>
      <w:sz w:val="20"/>
      <w:szCs w:val="20"/>
    </w:rPr>
  </w:style>
  <w:style w:type="paragraph" w:customStyle="1" w:styleId="Heading1-A">
    <w:name w:val="Heading 1-A"/>
    <w:basedOn w:val="Heading1"/>
    <w:rsid w:val="00F6116F"/>
    <w:pPr>
      <w:keepLines w:val="0"/>
      <w:pageBreakBefore/>
      <w:spacing w:after="60"/>
    </w:pPr>
    <w:rPr>
      <w:rFonts w:ascii="Arial" w:hAnsi="Arial" w:cs="Arial"/>
      <w:caps/>
      <w:noProof/>
      <w:color w:val="auto"/>
      <w:kern w:val="28"/>
      <w:sz w:val="28"/>
      <w:szCs w:val="28"/>
    </w:rPr>
  </w:style>
  <w:style w:type="paragraph" w:customStyle="1" w:styleId="introline">
    <w:name w:val="introline"/>
    <w:basedOn w:val="BodyText"/>
    <w:rsid w:val="00F6116F"/>
    <w:pPr>
      <w:spacing w:before="160"/>
    </w:pPr>
    <w:rPr>
      <w:rFonts w:ascii="Arial" w:hAnsi="Arial" w:cs="Arial"/>
      <w:sz w:val="20"/>
      <w:szCs w:val="20"/>
    </w:rPr>
  </w:style>
  <w:style w:type="paragraph" w:customStyle="1" w:styleId="BodyText5">
    <w:name w:val="Body Text 5"/>
    <w:basedOn w:val="BodyText4"/>
    <w:rsid w:val="00F6116F"/>
    <w:pPr>
      <w:spacing w:before="60"/>
      <w:ind w:left="1928"/>
    </w:pPr>
    <w:rPr>
      <w:i/>
      <w:iCs/>
    </w:rPr>
  </w:style>
  <w:style w:type="paragraph" w:customStyle="1" w:styleId="HeadingNoTOC2">
    <w:name w:val="HeadingNoTOC 2"/>
    <w:basedOn w:val="Heading2"/>
    <w:next w:val="BodyTextIndent"/>
    <w:rsid w:val="00F6116F"/>
    <w:pPr>
      <w:keepNext w:val="0"/>
      <w:keepLines w:val="0"/>
      <w:pBdr>
        <w:bottom w:val="single" w:sz="6" w:space="1" w:color="auto"/>
      </w:pBdr>
      <w:spacing w:before="280"/>
      <w:ind w:left="576" w:hanging="576"/>
      <w:outlineLvl w:val="9"/>
    </w:pPr>
    <w:rPr>
      <w:rFonts w:ascii="Arial" w:hAnsi="Arial" w:cs="Arial"/>
      <w:b/>
      <w:bCs/>
      <w:color w:val="auto"/>
      <w:sz w:val="26"/>
    </w:rPr>
  </w:style>
  <w:style w:type="paragraph" w:customStyle="1" w:styleId="HeadingNoTOC3">
    <w:name w:val="HeadingNoTOC 3"/>
    <w:basedOn w:val="Heading3"/>
    <w:next w:val="BodyTextIndent"/>
    <w:rsid w:val="00F6116F"/>
    <w:pPr>
      <w:keepLines w:val="0"/>
      <w:spacing w:before="140" w:after="60"/>
      <w:ind w:hanging="720"/>
      <w:outlineLvl w:val="9"/>
    </w:pPr>
    <w:rPr>
      <w:rFonts w:ascii="Arial" w:hAnsi="Arial" w:cs="Arial"/>
      <w:color w:val="auto"/>
      <w:sz w:val="26"/>
      <w:szCs w:val="26"/>
      <w:u w:val="single"/>
    </w:rPr>
  </w:style>
  <w:style w:type="paragraph" w:customStyle="1" w:styleId="HeadingNoTOC4">
    <w:name w:val="HeadingNoTOC 4"/>
    <w:basedOn w:val="Heading4"/>
    <w:next w:val="BodyTextIndent"/>
    <w:rsid w:val="00F6116F"/>
    <w:pPr>
      <w:keepLines w:val="0"/>
      <w:spacing w:before="120" w:after="60" w:line="240" w:lineRule="auto"/>
      <w:outlineLvl w:val="9"/>
    </w:pPr>
    <w:rPr>
      <w:rFonts w:ascii="Arial" w:hAnsi="Arial" w:cs="Arial"/>
      <w:color w:val="auto"/>
    </w:rPr>
  </w:style>
  <w:style w:type="paragraph" w:customStyle="1" w:styleId="HeadingNoTOC5">
    <w:name w:val="HeadingNoTOC 5"/>
    <w:basedOn w:val="Heading5"/>
    <w:next w:val="BodyTextIndent"/>
    <w:rsid w:val="00F6116F"/>
    <w:pPr>
      <w:keepLines w:val="0"/>
      <w:spacing w:before="120" w:after="60" w:line="240" w:lineRule="auto"/>
      <w:ind w:left="1008" w:hanging="1008"/>
      <w:outlineLvl w:val="9"/>
    </w:pPr>
    <w:rPr>
      <w:rFonts w:ascii="Times New Roman" w:hAnsi="Times New Roman" w:cs="Times New Roman"/>
      <w:b/>
      <w:bCs/>
      <w:color w:val="auto"/>
      <w:sz w:val="20"/>
      <w:szCs w:val="20"/>
    </w:rPr>
  </w:style>
  <w:style w:type="paragraph" w:customStyle="1" w:styleId="HeadingNoTOC6">
    <w:name w:val="HeadingNoTOC 6"/>
    <w:basedOn w:val="Heading6"/>
    <w:next w:val="BodyTextIndent"/>
    <w:rsid w:val="00F6116F"/>
    <w:pPr>
      <w:spacing w:before="120" w:line="240" w:lineRule="auto"/>
      <w:ind w:left="1152" w:hanging="1152"/>
      <w:outlineLvl w:val="9"/>
    </w:pPr>
    <w:rPr>
      <w:rFonts w:ascii="Times New Roman" w:hAnsi="Times New Roman"/>
      <w:i w:val="0"/>
      <w:iCs w:val="0"/>
      <w:color w:val="auto"/>
      <w:u w:val="single"/>
    </w:rPr>
  </w:style>
  <w:style w:type="paragraph" w:customStyle="1" w:styleId="HeadingNoTOC7">
    <w:name w:val="HeadingNoTOC 7"/>
    <w:basedOn w:val="Heading7"/>
    <w:next w:val="BodyTextIndent"/>
    <w:rsid w:val="00F6116F"/>
    <w:pPr>
      <w:spacing w:before="120" w:line="240" w:lineRule="auto"/>
      <w:ind w:left="1296" w:hanging="1296"/>
      <w:outlineLvl w:val="9"/>
    </w:pPr>
    <w:rPr>
      <w:rFonts w:ascii="Times New Roman" w:hAnsi="Times New Roman"/>
      <w:color w:val="auto"/>
    </w:rPr>
  </w:style>
  <w:style w:type="paragraph" w:customStyle="1" w:styleId="HeadingNoTOC8">
    <w:name w:val="HeadingNoTOC 8"/>
    <w:basedOn w:val="Heading8"/>
    <w:next w:val="BodyTextIndent"/>
    <w:rsid w:val="00F6116F"/>
    <w:pPr>
      <w:spacing w:before="120" w:line="240" w:lineRule="auto"/>
      <w:ind w:left="1440" w:hanging="1440"/>
      <w:outlineLvl w:val="9"/>
    </w:pPr>
    <w:rPr>
      <w:rFonts w:ascii="Times New Roman" w:hAnsi="Times New Roman"/>
    </w:rPr>
  </w:style>
  <w:style w:type="paragraph" w:customStyle="1" w:styleId="HeadingNoTOC9">
    <w:name w:val="HeadingNoTOC 9"/>
    <w:basedOn w:val="Heading9"/>
    <w:next w:val="BodyTextIndent"/>
    <w:rsid w:val="00F6116F"/>
    <w:pPr>
      <w:spacing w:before="120" w:line="240" w:lineRule="auto"/>
      <w:ind w:left="1584" w:hanging="1584"/>
      <w:outlineLvl w:val="9"/>
    </w:pPr>
    <w:rPr>
      <w:rFonts w:ascii="Times New Roman" w:hAnsi="Times New Roman"/>
    </w:rPr>
  </w:style>
  <w:style w:type="paragraph" w:styleId="ListBullet5">
    <w:name w:val="List Bullet 5"/>
    <w:basedOn w:val="ListNumber5"/>
    <w:autoRedefine/>
    <w:semiHidden/>
    <w:rsid w:val="00F6116F"/>
    <w:pPr>
      <w:tabs>
        <w:tab w:val="num" w:pos="2381"/>
      </w:tabs>
      <w:ind w:left="2381" w:hanging="453"/>
    </w:pPr>
  </w:style>
  <w:style w:type="paragraph" w:styleId="ListNumber5">
    <w:name w:val="List Number 5"/>
    <w:basedOn w:val="BodyText5"/>
    <w:semiHidden/>
    <w:rsid w:val="00F6116F"/>
    <w:pPr>
      <w:spacing w:before="20" w:after="0"/>
      <w:ind w:left="2382" w:hanging="454"/>
    </w:pPr>
  </w:style>
  <w:style w:type="paragraph" w:customStyle="1" w:styleId="ListStandard">
    <w:name w:val="List Standard"/>
    <w:basedOn w:val="ListNumber"/>
    <w:rsid w:val="00F6116F"/>
    <w:pPr>
      <w:tabs>
        <w:tab w:val="clear" w:pos="360"/>
      </w:tabs>
      <w:spacing w:before="60" w:after="40" w:line="240" w:lineRule="auto"/>
      <w:ind w:left="567" w:hanging="567"/>
    </w:pPr>
    <w:rPr>
      <w:rFonts w:ascii="Arial" w:hAnsi="Arial" w:cs="Arial"/>
      <w:color w:val="000000"/>
    </w:rPr>
  </w:style>
  <w:style w:type="paragraph" w:customStyle="1" w:styleId="ListStandard2">
    <w:name w:val="List Standard 2"/>
    <w:basedOn w:val="ListNumber2"/>
    <w:rsid w:val="00F6116F"/>
  </w:style>
  <w:style w:type="paragraph" w:customStyle="1" w:styleId="ListStandard3">
    <w:name w:val="List Standard 3"/>
    <w:basedOn w:val="ListNumber3"/>
    <w:rsid w:val="00F6116F"/>
    <w:pPr>
      <w:tabs>
        <w:tab w:val="num" w:pos="1474"/>
      </w:tabs>
      <w:ind w:left="1474" w:hanging="453"/>
    </w:pPr>
  </w:style>
  <w:style w:type="paragraph" w:customStyle="1" w:styleId="ListStandard4">
    <w:name w:val="List Standard 4"/>
    <w:basedOn w:val="ListNumber4"/>
    <w:rsid w:val="00F6116F"/>
    <w:pPr>
      <w:tabs>
        <w:tab w:val="clear" w:pos="1440"/>
        <w:tab w:val="num" w:pos="360"/>
        <w:tab w:val="left" w:pos="567"/>
      </w:tabs>
      <w:spacing w:before="20"/>
      <w:ind w:left="360" w:right="284"/>
      <w:jc w:val="both"/>
    </w:pPr>
  </w:style>
  <w:style w:type="paragraph" w:customStyle="1" w:styleId="ListStandard5">
    <w:name w:val="List Standard 5"/>
    <w:basedOn w:val="ListNumber5"/>
    <w:rsid w:val="00F6116F"/>
    <w:pPr>
      <w:tabs>
        <w:tab w:val="num" w:pos="2381"/>
      </w:tabs>
      <w:ind w:left="2381" w:hanging="453"/>
    </w:pPr>
  </w:style>
  <w:style w:type="paragraph" w:customStyle="1" w:styleId="List2">
    <w:name w:val="List2"/>
    <w:basedOn w:val="ListNumber"/>
    <w:rsid w:val="00F6116F"/>
    <w:pPr>
      <w:spacing w:before="60" w:after="40" w:line="240" w:lineRule="auto"/>
    </w:pPr>
    <w:rPr>
      <w:rFonts w:ascii="Arial" w:hAnsi="Arial" w:cs="Arial"/>
      <w:color w:val="000000"/>
    </w:rPr>
  </w:style>
  <w:style w:type="paragraph" w:customStyle="1" w:styleId="FooterOdd">
    <w:name w:val="Footer Odd"/>
    <w:basedOn w:val="Footer"/>
    <w:rsid w:val="00F6116F"/>
    <w:pPr>
      <w:keepLines/>
      <w:pBdr>
        <w:top w:val="single" w:sz="6" w:space="1" w:color="auto"/>
      </w:pBdr>
      <w:tabs>
        <w:tab w:val="clear" w:pos="4320"/>
        <w:tab w:val="clear" w:pos="8640"/>
        <w:tab w:val="center" w:pos="4680"/>
        <w:tab w:val="right" w:pos="9360"/>
      </w:tabs>
      <w:jc w:val="left"/>
    </w:pPr>
    <w:rPr>
      <w:rFonts w:ascii="Arial" w:hAnsi="Arial" w:cs="Arial"/>
      <w:sz w:val="18"/>
      <w:szCs w:val="18"/>
    </w:rPr>
  </w:style>
  <w:style w:type="paragraph" w:customStyle="1" w:styleId="HeaderFirst">
    <w:name w:val="Header First"/>
    <w:basedOn w:val="Header"/>
    <w:rsid w:val="00F6116F"/>
    <w:pPr>
      <w:tabs>
        <w:tab w:val="clear" w:pos="4320"/>
        <w:tab w:val="clear" w:pos="8640"/>
        <w:tab w:val="center" w:pos="4680"/>
        <w:tab w:val="right" w:pos="9360"/>
      </w:tabs>
      <w:jc w:val="center"/>
    </w:pPr>
    <w:rPr>
      <w:rFonts w:ascii="Arial" w:hAnsi="Arial" w:cs="Arial"/>
      <w:sz w:val="22"/>
      <w:szCs w:val="22"/>
    </w:rPr>
  </w:style>
  <w:style w:type="paragraph" w:customStyle="1" w:styleId="HeaderOdd">
    <w:name w:val="Header Odd"/>
    <w:basedOn w:val="Normal"/>
    <w:rsid w:val="00F6116F"/>
    <w:pPr>
      <w:keepLines/>
      <w:pBdr>
        <w:bottom w:val="single" w:sz="6" w:space="1" w:color="auto"/>
      </w:pBdr>
      <w:tabs>
        <w:tab w:val="left" w:pos="0"/>
        <w:tab w:val="center" w:pos="4680"/>
        <w:tab w:val="right" w:pos="9360"/>
      </w:tabs>
      <w:spacing w:line="240" w:lineRule="auto"/>
    </w:pPr>
    <w:rPr>
      <w:rFonts w:ascii="Arial" w:hAnsi="Arial" w:cs="Arial"/>
      <w:sz w:val="18"/>
      <w:szCs w:val="18"/>
    </w:rPr>
  </w:style>
  <w:style w:type="paragraph" w:customStyle="1" w:styleId="Paragraph">
    <w:name w:val="Paragraph"/>
    <w:basedOn w:val="Normal"/>
    <w:rsid w:val="00F6116F"/>
    <w:pPr>
      <w:spacing w:before="120" w:line="240" w:lineRule="auto"/>
    </w:pPr>
    <w:rPr>
      <w:rFonts w:ascii="Times New Roman" w:hAnsi="Times New Roman"/>
      <w:sz w:val="24"/>
      <w:szCs w:val="24"/>
    </w:rPr>
  </w:style>
  <w:style w:type="paragraph" w:customStyle="1" w:styleId="Heading4Text">
    <w:name w:val="Heading4 Text"/>
    <w:basedOn w:val="BodyText"/>
    <w:autoRedefine/>
    <w:rsid w:val="00F6116F"/>
    <w:pPr>
      <w:ind w:left="648"/>
    </w:pPr>
    <w:rPr>
      <w:rFonts w:ascii="Arial" w:hAnsi="Arial" w:cs="Arial"/>
      <w:sz w:val="20"/>
      <w:szCs w:val="20"/>
    </w:rPr>
  </w:style>
  <w:style w:type="paragraph" w:customStyle="1" w:styleId="Heading2a">
    <w:name w:val="Heading 2a"/>
    <w:basedOn w:val="Heading2"/>
    <w:rsid w:val="00F6116F"/>
    <w:pPr>
      <w:keepNext w:val="0"/>
      <w:spacing w:after="60"/>
      <w:outlineLvl w:val="9"/>
    </w:pPr>
    <w:rPr>
      <w:rFonts w:ascii="Arial" w:hAnsi="Arial" w:cs="Arial"/>
      <w:b/>
      <w:bCs/>
      <w:color w:val="auto"/>
      <w:sz w:val="18"/>
      <w:szCs w:val="18"/>
    </w:rPr>
  </w:style>
  <w:style w:type="paragraph" w:customStyle="1" w:styleId="ListBullet1a">
    <w:name w:val="List Bullet 1a"/>
    <w:basedOn w:val="ListBullet"/>
    <w:rsid w:val="00F6116F"/>
    <w:pPr>
      <w:spacing w:after="0"/>
      <w:ind w:left="288" w:hanging="288"/>
    </w:pPr>
    <w:rPr>
      <w:b/>
      <w:bCs/>
      <w:color w:val="000000"/>
      <w:sz w:val="16"/>
      <w:szCs w:val="16"/>
    </w:rPr>
  </w:style>
  <w:style w:type="paragraph" w:customStyle="1" w:styleId="ListBullet2a">
    <w:name w:val="List Bullet 2a"/>
    <w:basedOn w:val="ListBullet1a"/>
    <w:rsid w:val="00F6116F"/>
    <w:pPr>
      <w:spacing w:before="0"/>
      <w:ind w:left="576"/>
    </w:pPr>
    <w:rPr>
      <w:b w:val="0"/>
      <w:bCs w:val="0"/>
    </w:rPr>
  </w:style>
  <w:style w:type="paragraph" w:customStyle="1" w:styleId="ListBulleta">
    <w:name w:val="List Bullet a"/>
    <w:basedOn w:val="ListBullet"/>
    <w:rsid w:val="00F6116F"/>
    <w:pPr>
      <w:spacing w:before="100" w:after="150"/>
      <w:ind w:left="360" w:hanging="360"/>
    </w:pPr>
    <w:rPr>
      <w:color w:val="000000"/>
      <w:sz w:val="20"/>
      <w:szCs w:val="20"/>
    </w:rPr>
  </w:style>
  <w:style w:type="paragraph" w:customStyle="1" w:styleId="ListChecka">
    <w:name w:val="List Check a"/>
    <w:basedOn w:val="ListBulleta"/>
    <w:rsid w:val="00F6116F"/>
  </w:style>
  <w:style w:type="paragraph" w:customStyle="1" w:styleId="Heading3a">
    <w:name w:val="Heading 3a"/>
    <w:basedOn w:val="Heading3"/>
    <w:rsid w:val="00F6116F"/>
    <w:pPr>
      <w:keepLines w:val="0"/>
      <w:spacing w:before="120"/>
      <w:outlineLvl w:val="9"/>
    </w:pPr>
    <w:rPr>
      <w:rFonts w:ascii="Arial" w:hAnsi="Arial" w:cs="Arial"/>
      <w:i/>
      <w:iCs/>
      <w:color w:val="auto"/>
      <w:sz w:val="18"/>
      <w:szCs w:val="18"/>
    </w:rPr>
  </w:style>
  <w:style w:type="paragraph" w:customStyle="1" w:styleId="ListBulletI">
    <w:name w:val="List Bullet I"/>
    <w:basedOn w:val="ListBullet"/>
    <w:rsid w:val="00F6116F"/>
    <w:pPr>
      <w:spacing w:after="60"/>
      <w:ind w:left="360" w:hanging="360"/>
    </w:pPr>
    <w:rPr>
      <w:rFonts w:ascii="Helvetica" w:hAnsi="Helvetica" w:cs="Helvetica"/>
      <w:i/>
      <w:iCs/>
      <w:color w:val="000000"/>
      <w:sz w:val="20"/>
      <w:szCs w:val="20"/>
    </w:rPr>
  </w:style>
  <w:style w:type="paragraph" w:customStyle="1" w:styleId="TableText">
    <w:name w:val="Table Text"/>
    <w:basedOn w:val="Normal"/>
    <w:rsid w:val="00F6116F"/>
    <w:pPr>
      <w:spacing w:before="60" w:after="60" w:line="240" w:lineRule="auto"/>
    </w:pPr>
    <w:rPr>
      <w:rFonts w:ascii="Arial" w:hAnsi="Arial" w:cs="Arial"/>
      <w:sz w:val="16"/>
      <w:szCs w:val="16"/>
    </w:rPr>
  </w:style>
  <w:style w:type="paragraph" w:customStyle="1" w:styleId="BodyText10">
    <w:name w:val="Body Text 10"/>
    <w:basedOn w:val="BodyText"/>
    <w:rsid w:val="00F6116F"/>
    <w:pPr>
      <w:spacing w:before="60" w:after="60"/>
      <w:jc w:val="both"/>
    </w:pPr>
    <w:rPr>
      <w:rFonts w:ascii="Arial" w:hAnsi="Arial" w:cs="Arial"/>
      <w:sz w:val="20"/>
      <w:szCs w:val="20"/>
    </w:rPr>
  </w:style>
  <w:style w:type="paragraph" w:customStyle="1" w:styleId="BodyTextIndent1">
    <w:name w:val="Body Text Indent1"/>
    <w:basedOn w:val="BodyText"/>
    <w:rsid w:val="00F6116F"/>
    <w:pPr>
      <w:spacing w:before="60" w:after="60"/>
      <w:ind w:left="360"/>
    </w:pPr>
    <w:rPr>
      <w:rFonts w:ascii="Arial" w:hAnsi="Arial" w:cs="Arial"/>
      <w:sz w:val="16"/>
      <w:szCs w:val="16"/>
    </w:rPr>
  </w:style>
  <w:style w:type="paragraph" w:customStyle="1" w:styleId="ListCheck2">
    <w:name w:val="List Check 2"/>
    <w:basedOn w:val="Normal"/>
    <w:rsid w:val="00F6116F"/>
    <w:pPr>
      <w:spacing w:before="40" w:after="40" w:line="240" w:lineRule="auto"/>
      <w:ind w:left="720" w:hanging="360"/>
    </w:pPr>
    <w:rPr>
      <w:rFonts w:ascii="Arial" w:hAnsi="Arial" w:cs="Arial"/>
      <w:sz w:val="16"/>
      <w:szCs w:val="16"/>
    </w:rPr>
  </w:style>
  <w:style w:type="paragraph" w:customStyle="1" w:styleId="Heading1a">
    <w:name w:val="Heading 1a"/>
    <w:basedOn w:val="Normal"/>
    <w:rsid w:val="00F6116F"/>
    <w:pPr>
      <w:keepNext/>
      <w:spacing w:before="60" w:line="240" w:lineRule="auto"/>
    </w:pPr>
    <w:rPr>
      <w:rFonts w:ascii="Arial" w:hAnsi="Arial" w:cs="Arial"/>
      <w:b/>
      <w:bCs/>
      <w:sz w:val="16"/>
      <w:szCs w:val="16"/>
    </w:rPr>
  </w:style>
  <w:style w:type="paragraph" w:customStyle="1" w:styleId="wfxRecipient">
    <w:name w:val="wfxRecipient"/>
    <w:basedOn w:val="Normal"/>
    <w:rsid w:val="00F6116F"/>
    <w:pPr>
      <w:spacing w:line="240" w:lineRule="auto"/>
    </w:pPr>
    <w:rPr>
      <w:rFonts w:ascii="Arial" w:hAnsi="Arial" w:cs="Arial"/>
    </w:rPr>
  </w:style>
  <w:style w:type="paragraph" w:customStyle="1" w:styleId="SignatureLine">
    <w:name w:val="Signature Line"/>
    <w:basedOn w:val="Normal"/>
    <w:rsid w:val="00F6116F"/>
    <w:pPr>
      <w:tabs>
        <w:tab w:val="left" w:pos="2880"/>
        <w:tab w:val="right" w:pos="7200"/>
      </w:tabs>
      <w:spacing w:before="360" w:line="240" w:lineRule="auto"/>
      <w:ind w:left="360"/>
    </w:pPr>
    <w:rPr>
      <w:rFonts w:ascii="Times New Roman" w:hAnsi="Times New Roman"/>
      <w:sz w:val="24"/>
      <w:szCs w:val="24"/>
    </w:rPr>
  </w:style>
  <w:style w:type="paragraph" w:customStyle="1" w:styleId="SigNameTitle">
    <w:name w:val="Sig Name/Title"/>
    <w:basedOn w:val="SignatureLine"/>
    <w:rsid w:val="00F6116F"/>
    <w:pPr>
      <w:tabs>
        <w:tab w:val="clear" w:pos="2880"/>
        <w:tab w:val="clear" w:pos="7200"/>
        <w:tab w:val="center" w:pos="5040"/>
      </w:tabs>
      <w:spacing w:before="0"/>
    </w:pPr>
    <w:rPr>
      <w:sz w:val="16"/>
      <w:szCs w:val="16"/>
      <w:u w:val="single"/>
    </w:rPr>
  </w:style>
  <w:style w:type="paragraph" w:customStyle="1" w:styleId="xl24">
    <w:name w:val="xl24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5">
    <w:name w:val="xl25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F6116F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29">
    <w:name w:val="xl2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0">
    <w:name w:val="xl30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1">
    <w:name w:val="xl31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2">
    <w:name w:val="xl32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3">
    <w:name w:val="xl33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4">
    <w:name w:val="xl34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5">
    <w:name w:val="xl35"/>
    <w:basedOn w:val="Normal"/>
    <w:rsid w:val="00F6116F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24"/>
      <w:szCs w:val="24"/>
    </w:rPr>
  </w:style>
  <w:style w:type="paragraph" w:customStyle="1" w:styleId="xl36">
    <w:name w:val="xl36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7">
    <w:name w:val="xl37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8">
    <w:name w:val="xl38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paragraph" w:customStyle="1" w:styleId="xl39">
    <w:name w:val="xl39"/>
    <w:basedOn w:val="Normal"/>
    <w:rsid w:val="00F6116F"/>
    <w:pPr>
      <w:spacing w:before="100" w:beforeAutospacing="1" w:after="100" w:afterAutospacing="1" w:line="240" w:lineRule="auto"/>
    </w:pPr>
    <w:rPr>
      <w:rFonts w:ascii="Arial" w:eastAsia="Arial Unicode MS" w:hAnsi="Arial" w:cs="Arial"/>
      <w:sz w:val="24"/>
      <w:szCs w:val="24"/>
    </w:rPr>
  </w:style>
  <w:style w:type="character" w:styleId="CommentReference">
    <w:name w:val="annotation reference"/>
    <w:basedOn w:val="DefaultParagraphFont"/>
    <w:semiHidden/>
    <w:rsid w:val="00F6116F"/>
    <w:rPr>
      <w:spacing w:val="0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F6116F"/>
  </w:style>
  <w:style w:type="character" w:styleId="FollowedHyperlink">
    <w:name w:val="FollowedHyperlink"/>
    <w:basedOn w:val="DefaultParagraphFont"/>
    <w:semiHidden/>
    <w:rsid w:val="00F6116F"/>
    <w:rPr>
      <w:color w:val="800080"/>
      <w:spacing w:val="0"/>
      <w:u w:val="single"/>
    </w:rPr>
  </w:style>
  <w:style w:type="paragraph" w:styleId="BalloonText">
    <w:name w:val="Balloon Text"/>
    <w:basedOn w:val="Normal"/>
    <w:link w:val="BalloonTextChar"/>
    <w:semiHidden/>
    <w:rsid w:val="00F6116F"/>
    <w:rPr>
      <w:rFonts w:ascii="Tahoma" w:hAnsi="Tahoma" w:cs="Tahoma"/>
      <w:sz w:val="16"/>
      <w:szCs w:val="16"/>
    </w:rPr>
  </w:style>
  <w:style w:type="paragraph" w:customStyle="1" w:styleId="DeltaViewTableHeading">
    <w:name w:val="DeltaView Table Heading"/>
    <w:basedOn w:val="Normal"/>
    <w:rsid w:val="00F6116F"/>
    <w:pPr>
      <w:spacing w:after="12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DeltaViewTableBody">
    <w:name w:val="DeltaView Table Body"/>
    <w:basedOn w:val="Normal"/>
    <w:rsid w:val="00F6116F"/>
    <w:pPr>
      <w:spacing w:line="240" w:lineRule="auto"/>
    </w:pPr>
    <w:rPr>
      <w:rFonts w:ascii="Arial" w:hAnsi="Arial" w:cs="Arial"/>
      <w:sz w:val="24"/>
      <w:szCs w:val="24"/>
    </w:rPr>
  </w:style>
  <w:style w:type="paragraph" w:customStyle="1" w:styleId="DeltaViewAnnounce">
    <w:name w:val="DeltaView Announce"/>
    <w:rsid w:val="00F6116F"/>
    <w:pPr>
      <w:autoSpaceDE w:val="0"/>
      <w:autoSpaceDN w:val="0"/>
      <w:adjustRightInd w:val="0"/>
      <w:spacing w:before="100" w:beforeAutospacing="1" w:after="100" w:afterAutospacing="1" w:line="276" w:lineRule="auto"/>
    </w:pPr>
    <w:rPr>
      <w:rFonts w:ascii="Arial" w:hAnsi="Arial" w:cs="Arial"/>
      <w:sz w:val="24"/>
      <w:szCs w:val="24"/>
      <w:lang w:val="en-GB"/>
    </w:rPr>
  </w:style>
  <w:style w:type="character" w:customStyle="1" w:styleId="DeltaViewInsertion">
    <w:name w:val="DeltaView Insertion"/>
    <w:rsid w:val="00F6116F"/>
    <w:rPr>
      <w:color w:val="0000FF"/>
      <w:spacing w:val="0"/>
      <w:u w:val="double"/>
    </w:rPr>
  </w:style>
  <w:style w:type="character" w:customStyle="1" w:styleId="DeltaViewDeletion">
    <w:name w:val="DeltaView Deletion"/>
    <w:rsid w:val="00F6116F"/>
    <w:rPr>
      <w:strike/>
      <w:color w:val="FF0000"/>
      <w:spacing w:val="0"/>
    </w:rPr>
  </w:style>
  <w:style w:type="character" w:customStyle="1" w:styleId="DeltaViewMoveSource">
    <w:name w:val="DeltaView Move Source"/>
    <w:rsid w:val="00F6116F"/>
    <w:rPr>
      <w:strike/>
      <w:color w:val="00C000"/>
      <w:spacing w:val="0"/>
    </w:rPr>
  </w:style>
  <w:style w:type="character" w:customStyle="1" w:styleId="DeltaViewMoveDestination">
    <w:name w:val="DeltaView Move Destination"/>
    <w:rsid w:val="00F6116F"/>
    <w:rPr>
      <w:color w:val="00C000"/>
      <w:spacing w:val="0"/>
      <w:u w:val="double"/>
    </w:rPr>
  </w:style>
  <w:style w:type="character" w:customStyle="1" w:styleId="DeltaViewChangeNumber">
    <w:name w:val="DeltaView Change Number"/>
    <w:rsid w:val="00F6116F"/>
    <w:rPr>
      <w:color w:val="000000"/>
      <w:spacing w:val="0"/>
      <w:vertAlign w:val="superscript"/>
    </w:rPr>
  </w:style>
  <w:style w:type="character" w:customStyle="1" w:styleId="DeltaViewDelimiter">
    <w:name w:val="DeltaView Delimiter"/>
    <w:rsid w:val="00F6116F"/>
    <w:rPr>
      <w:spacing w:val="0"/>
    </w:rPr>
  </w:style>
  <w:style w:type="paragraph" w:styleId="DocumentMap">
    <w:name w:val="Document Map"/>
    <w:basedOn w:val="Normal"/>
    <w:link w:val="DocumentMapChar"/>
    <w:semiHidden/>
    <w:rsid w:val="00F6116F"/>
    <w:pPr>
      <w:shd w:val="clear" w:color="auto" w:fill="000080"/>
      <w:spacing w:line="240" w:lineRule="auto"/>
    </w:pPr>
    <w:rPr>
      <w:rFonts w:ascii="Tahoma" w:hAnsi="Tahoma" w:cs="Tahoma"/>
      <w:sz w:val="24"/>
      <w:szCs w:val="24"/>
    </w:rPr>
  </w:style>
  <w:style w:type="character" w:customStyle="1" w:styleId="DeltaViewFormatChange">
    <w:name w:val="DeltaView Format Change"/>
    <w:rsid w:val="00F6116F"/>
    <w:rPr>
      <w:color w:val="000000"/>
      <w:spacing w:val="0"/>
    </w:rPr>
  </w:style>
  <w:style w:type="character" w:customStyle="1" w:styleId="DeltaViewMovedDeletion">
    <w:name w:val="DeltaView Moved Deletion"/>
    <w:rsid w:val="00F6116F"/>
    <w:rPr>
      <w:strike/>
      <w:color w:val="C08080"/>
      <w:spacing w:val="0"/>
    </w:rPr>
  </w:style>
  <w:style w:type="character" w:customStyle="1" w:styleId="DeltaViewEditorComment">
    <w:name w:val="DeltaView Editor Comment"/>
    <w:basedOn w:val="DefaultParagraphFont"/>
    <w:rsid w:val="00F6116F"/>
    <w:rPr>
      <w:color w:val="0000FF"/>
      <w:spacing w:val="0"/>
      <w:u w:val="double"/>
    </w:rPr>
  </w:style>
  <w:style w:type="character" w:customStyle="1" w:styleId="DeltaViewStyleChangeText">
    <w:name w:val="DeltaView Style Change Text"/>
    <w:rsid w:val="00F6116F"/>
    <w:rPr>
      <w:color w:val="000000"/>
      <w:spacing w:val="0"/>
      <w:u w:val="double"/>
    </w:rPr>
  </w:style>
  <w:style w:type="character" w:customStyle="1" w:styleId="DeltaViewStyleChangeLabel">
    <w:name w:val="DeltaView Style Change Label"/>
    <w:rsid w:val="00F6116F"/>
    <w:rPr>
      <w:color w:val="000000"/>
      <w:spacing w:val="0"/>
    </w:rPr>
  </w:style>
  <w:style w:type="paragraph" w:customStyle="1" w:styleId="font5">
    <w:name w:val="font5"/>
    <w:basedOn w:val="Normal"/>
    <w:rsid w:val="00F6116F"/>
    <w:pPr>
      <w:spacing w:before="100" w:beforeAutospacing="1" w:after="100" w:afterAutospacing="1" w:line="240" w:lineRule="auto"/>
    </w:pPr>
    <w:rPr>
      <w:rFonts w:ascii="Tahoma" w:eastAsia="Arial Unicode MS" w:hAnsi="Tahoma" w:cs="Tahoma"/>
      <w:color w:val="000000"/>
      <w:sz w:val="16"/>
      <w:szCs w:val="16"/>
    </w:rPr>
  </w:style>
  <w:style w:type="paragraph" w:customStyle="1" w:styleId="xl40">
    <w:name w:val="xl40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1">
    <w:name w:val="xl41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16"/>
      <w:szCs w:val="16"/>
    </w:rPr>
  </w:style>
  <w:style w:type="paragraph" w:customStyle="1" w:styleId="xl42">
    <w:name w:val="xl42"/>
    <w:basedOn w:val="Normal"/>
    <w:rsid w:val="00F6116F"/>
    <w:pPr>
      <w:shd w:val="clear" w:color="auto" w:fill="FCF600"/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3">
    <w:name w:val="xl43"/>
    <w:basedOn w:val="Normal"/>
    <w:rsid w:val="00F6116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6"/>
      <w:szCs w:val="16"/>
    </w:rPr>
  </w:style>
  <w:style w:type="paragraph" w:customStyle="1" w:styleId="xl44">
    <w:name w:val="xl44"/>
    <w:basedOn w:val="Normal"/>
    <w:rsid w:val="00F6116F"/>
    <w:pPr>
      <w:pBdr>
        <w:left w:val="single" w:sz="4" w:space="0" w:color="auto"/>
        <w:right w:val="single" w:sz="4" w:space="0" w:color="auto"/>
      </w:pBdr>
      <w:shd w:val="clear" w:color="auto" w:fill="00E600"/>
      <w:spacing w:before="100" w:beforeAutospacing="1" w:after="100" w:afterAutospacing="1" w:line="240" w:lineRule="auto"/>
      <w:jc w:val="center"/>
      <w:textAlignment w:val="center"/>
    </w:pPr>
    <w:rPr>
      <w:rFonts w:ascii="Arial" w:eastAsia="Arial Unicode MS" w:hAnsi="Arial" w:cs="Arial"/>
      <w:sz w:val="16"/>
      <w:szCs w:val="16"/>
    </w:rPr>
  </w:style>
  <w:style w:type="character" w:styleId="Strong">
    <w:name w:val="Strong"/>
    <w:basedOn w:val="DefaultParagraphFont"/>
    <w:uiPriority w:val="22"/>
    <w:qFormat/>
    <w:rsid w:val="007813DB"/>
    <w:rPr>
      <w:b/>
      <w:bCs/>
    </w:rPr>
  </w:style>
  <w:style w:type="character" w:styleId="Emphasis">
    <w:name w:val="Emphasis"/>
    <w:basedOn w:val="DefaultParagraphFont"/>
    <w:uiPriority w:val="20"/>
    <w:qFormat/>
    <w:rsid w:val="007813DB"/>
    <w:rPr>
      <w:i/>
      <w:iCs/>
    </w:rPr>
  </w:style>
  <w:style w:type="table" w:styleId="TableGrid">
    <w:name w:val="Table Grid"/>
    <w:basedOn w:val="TableNormal"/>
    <w:uiPriority w:val="59"/>
    <w:rsid w:val="00F611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basedOn w:val="BodyText"/>
    <w:link w:val="NormalChar"/>
    <w:rsid w:val="00F6116F"/>
    <w:pPr>
      <w:tabs>
        <w:tab w:val="left" w:pos="-1440"/>
        <w:tab w:val="left" w:pos="-720"/>
        <w:tab w:val="left" w:pos="897"/>
        <w:tab w:val="right" w:pos="4320"/>
        <w:tab w:val="left" w:pos="4920"/>
        <w:tab w:val="right" w:pos="936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before="240" w:line="280" w:lineRule="atLeast"/>
    </w:pPr>
    <w:rPr>
      <w:rFonts w:ascii="Futura Bk BT" w:hAnsi="Futura Bk BT" w:cs="Futura Bk BT"/>
      <w:color w:val="000000"/>
    </w:rPr>
  </w:style>
  <w:style w:type="paragraph" w:customStyle="1" w:styleId="Normal2">
    <w:name w:val="Normal2"/>
    <w:basedOn w:val="Heading4"/>
    <w:link w:val="NormalChar1"/>
    <w:rsid w:val="00F6116F"/>
  </w:style>
  <w:style w:type="character" w:customStyle="1" w:styleId="BodyTextChar">
    <w:name w:val="Body Text Char"/>
    <w:aliases w:val="RFPText Char,heading3 Char,bt Char,3 indent Char,heading31 Char,body text1 Char,3 indent1 Char,heading32 Char,body text2 Char,3 indent2 Char,heading33 Char,body text3 Char,3 indent3 Char,heading34 Char,body text4 Char,3 indent4 Char"/>
    <w:basedOn w:val="DefaultParagraphFont"/>
    <w:link w:val="BodyText"/>
    <w:semiHidden/>
    <w:rsid w:val="00F6116F"/>
    <w:rPr>
      <w:rFonts w:ascii="Times New Roman" w:eastAsiaTheme="minorHAnsi" w:hAnsi="Times New Roman" w:cstheme="minorBidi"/>
      <w:sz w:val="18"/>
      <w:szCs w:val="18"/>
    </w:rPr>
  </w:style>
  <w:style w:type="character" w:customStyle="1" w:styleId="NormalChar">
    <w:name w:val="Normal Char"/>
    <w:basedOn w:val="BodyTextChar"/>
    <w:link w:val="Normal1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Normal3">
    <w:name w:val="Normal3"/>
    <w:basedOn w:val="Normal1"/>
    <w:link w:val="NormalChar2"/>
    <w:rsid w:val="00F6116F"/>
  </w:style>
  <w:style w:type="character" w:customStyle="1" w:styleId="Heading4Char">
    <w:name w:val="Heading 4 Char"/>
    <w:basedOn w:val="DefaultParagraphFont"/>
    <w:link w:val="Heading4"/>
    <w:uiPriority w:val="9"/>
    <w:rsid w:val="007813DB"/>
    <w:rPr>
      <w:rFonts w:asciiTheme="majorHAnsi" w:eastAsiaTheme="majorEastAsia" w:hAnsiTheme="majorHAnsi" w:cstheme="majorBidi"/>
      <w:color w:val="2AB4C6" w:themeColor="accent1" w:themeShade="BF"/>
      <w:sz w:val="24"/>
      <w:szCs w:val="24"/>
    </w:rPr>
  </w:style>
  <w:style w:type="character" w:customStyle="1" w:styleId="NormalChar1">
    <w:name w:val="Normal Char1"/>
    <w:basedOn w:val="Heading4Char"/>
    <w:link w:val="Normal2"/>
    <w:rsid w:val="00F6116F"/>
    <w:rPr>
      <w:rFonts w:asciiTheme="majorHAnsi" w:eastAsiaTheme="majorEastAsia" w:hAnsiTheme="majorHAnsi" w:cstheme="majorBidi"/>
      <w:bCs w:val="0"/>
      <w:iCs w:val="0"/>
      <w:color w:val="1F2A44"/>
      <w:sz w:val="28"/>
      <w:szCs w:val="22"/>
      <w:u w:val="single"/>
    </w:rPr>
  </w:style>
  <w:style w:type="paragraph" w:styleId="NormalWeb">
    <w:name w:val="Normal (Web)"/>
    <w:basedOn w:val="Normal"/>
    <w:uiPriority w:val="99"/>
    <w:unhideWhenUsed/>
    <w:rsid w:val="00F6116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NormalChar2">
    <w:name w:val="Normal Char2"/>
    <w:basedOn w:val="NormalChar"/>
    <w:link w:val="Normal3"/>
    <w:rsid w:val="00F6116F"/>
    <w:rPr>
      <w:rFonts w:ascii="Futura Bk BT" w:eastAsiaTheme="minorHAnsi" w:hAnsi="Futura Bk BT" w:cs="Futura Bk BT"/>
      <w:color w:val="000000"/>
      <w:sz w:val="18"/>
      <w:szCs w:val="18"/>
    </w:rPr>
  </w:style>
  <w:style w:type="paragraph" w:customStyle="1" w:styleId="table">
    <w:name w:val="table"/>
    <w:basedOn w:val="Normal"/>
    <w:rsid w:val="00F6116F"/>
    <w:pPr>
      <w:spacing w:before="60" w:after="60" w:line="256" w:lineRule="auto"/>
    </w:pPr>
    <w:rPr>
      <w:rFonts w:ascii="Arial Narrow" w:hAnsi="Arial Narrow"/>
      <w:color w:val="000000"/>
    </w:rPr>
  </w:style>
  <w:style w:type="paragraph" w:customStyle="1" w:styleId="NoSpacing1">
    <w:name w:val="No Spacing1"/>
    <w:uiPriority w:val="1"/>
    <w:rsid w:val="00F6116F"/>
    <w:pPr>
      <w:spacing w:after="200" w:line="276" w:lineRule="auto"/>
    </w:pPr>
  </w:style>
  <w:style w:type="paragraph" w:customStyle="1" w:styleId="MediumGrid1-Accent21">
    <w:name w:val="Medium Grid 1 - Accent 21"/>
    <w:basedOn w:val="Normal"/>
    <w:uiPriority w:val="34"/>
    <w:rsid w:val="00F6116F"/>
    <w:pPr>
      <w:ind w:left="720"/>
      <w:contextualSpacing/>
    </w:pPr>
    <w:rPr>
      <w:rFonts w:eastAsia="Calibri"/>
    </w:rPr>
  </w:style>
  <w:style w:type="paragraph" w:customStyle="1" w:styleId="MediumList2-Accent21">
    <w:name w:val="Medium List 2 - Accent 21"/>
    <w:hidden/>
    <w:uiPriority w:val="99"/>
    <w:semiHidden/>
    <w:rsid w:val="00F6116F"/>
    <w:pPr>
      <w:spacing w:after="200" w:line="276" w:lineRule="auto"/>
    </w:pPr>
    <w:rPr>
      <w:rFonts w:ascii="Futura Bk BT" w:hAnsi="Futura Bk B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16F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6116F"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16F"/>
    <w:rPr>
      <w:rFonts w:asciiTheme="minorHAnsi" w:eastAsiaTheme="minorHAnsi" w:hAnsiTheme="minorHAnsi" w:cstheme="minorBidi"/>
      <w:b/>
      <w:bCs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character" w:customStyle="1" w:styleId="pseditboxdisponly1">
    <w:name w:val="pseditbox_disponly1"/>
    <w:basedOn w:val="DefaultParagraphFont"/>
    <w:rsid w:val="00F6116F"/>
    <w:rPr>
      <w:rFonts w:ascii="Verdana" w:hAnsi="Verdana" w:hint="default"/>
      <w:b w:val="0"/>
      <w:bCs w:val="0"/>
      <w:i w:val="0"/>
      <w:iCs w:val="0"/>
      <w:color w:val="000000"/>
      <w:sz w:val="16"/>
      <w:szCs w:val="16"/>
      <w:bdr w:val="none" w:sz="0" w:space="0" w:color="auto" w:frame="1"/>
    </w:rPr>
  </w:style>
  <w:style w:type="table" w:customStyle="1" w:styleId="LightGrid-Accent11">
    <w:name w:val="Light Grid - Accent 11"/>
    <w:basedOn w:val="TableNormal"/>
    <w:uiPriority w:val="62"/>
    <w:rsid w:val="00F6116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7813DB"/>
    <w:rPr>
      <w:b/>
      <w:bCs/>
      <w:i/>
      <w:iCs/>
    </w:rPr>
  </w:style>
  <w:style w:type="paragraph" w:customStyle="1" w:styleId="TableList">
    <w:name w:val="Table List"/>
    <w:basedOn w:val="Normal"/>
    <w:rsid w:val="00F6116F"/>
    <w:pPr>
      <w:keepLines/>
      <w:widowControl w:val="0"/>
      <w:tabs>
        <w:tab w:val="left" w:pos="288"/>
        <w:tab w:val="left" w:pos="432"/>
      </w:tabs>
      <w:suppressAutoHyphens/>
      <w:spacing w:before="60" w:after="40" w:line="220" w:lineRule="exact"/>
    </w:pPr>
    <w:rPr>
      <w:rFonts w:ascii="Verdana" w:hAnsi="Verdana"/>
      <w:kern w:val="20"/>
      <w:sz w:val="16"/>
    </w:rPr>
  </w:style>
  <w:style w:type="paragraph" w:customStyle="1" w:styleId="TableHead">
    <w:name w:val="Table Head"/>
    <w:rsid w:val="00F6116F"/>
    <w:pPr>
      <w:widowControl w:val="0"/>
      <w:pBdr>
        <w:top w:val="single" w:sz="12" w:space="1" w:color="C0C0C0"/>
        <w:left w:val="single" w:sz="12" w:space="4" w:color="C0C0C0"/>
        <w:bottom w:val="single" w:sz="12" w:space="1" w:color="C0C0C0"/>
        <w:right w:val="single" w:sz="12" w:space="4" w:color="C0C0C0"/>
      </w:pBdr>
      <w:shd w:val="pct25" w:color="auto" w:fill="FFFFFF"/>
      <w:spacing w:after="200" w:line="276" w:lineRule="auto"/>
      <w:jc w:val="center"/>
    </w:pPr>
    <w:rPr>
      <w:rFonts w:ascii="Arial" w:hAnsi="Arial"/>
      <w:b/>
      <w:color w:val="000000"/>
    </w:rPr>
  </w:style>
  <w:style w:type="paragraph" w:customStyle="1" w:styleId="Table0">
    <w:name w:val="Table"/>
    <w:rsid w:val="00F6116F"/>
    <w:pPr>
      <w:widowControl w:val="0"/>
      <w:spacing w:before="60" w:after="60" w:line="258" w:lineRule="auto"/>
    </w:pPr>
    <w:rPr>
      <w:rFonts w:ascii="Arial Narrow" w:hAnsi="Arial Narrow"/>
      <w:color w:val="000000"/>
    </w:rPr>
  </w:style>
  <w:style w:type="paragraph" w:styleId="ListParagraph">
    <w:name w:val="List Paragraph"/>
    <w:basedOn w:val="Normal"/>
    <w:uiPriority w:val="34"/>
    <w:qFormat/>
    <w:rsid w:val="00BD7BB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14B93"/>
    <w:pPr>
      <w:pBdr>
        <w:top w:val="single" w:sz="4" w:space="1" w:color="auto"/>
      </w:pBdr>
      <w:spacing w:after="0" w:line="204" w:lineRule="auto"/>
      <w:contextualSpacing/>
    </w:pPr>
    <w:rPr>
      <w:rFonts w:eastAsiaTheme="majorEastAsia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4B93"/>
    <w:rPr>
      <w:rFonts w:ascii="Aptos" w:eastAsiaTheme="majorEastAsia" w:hAnsi="Aptos" w:cstheme="majorBidi"/>
      <w:caps/>
      <w:color w:val="2177AF" w:themeColor="accent3" w:themeShade="BF"/>
      <w:spacing w:val="-15"/>
      <w:sz w:val="72"/>
      <w:szCs w:val="72"/>
    </w:rPr>
  </w:style>
  <w:style w:type="character" w:customStyle="1" w:styleId="Heading1Char">
    <w:name w:val="Heading 1 Char"/>
    <w:aliases w:val="Header 1 Char"/>
    <w:basedOn w:val="DefaultParagraphFont"/>
    <w:link w:val="Heading1"/>
    <w:uiPriority w:val="9"/>
    <w:rsid w:val="00514B93"/>
    <w:rPr>
      <w:rFonts w:ascii="Aptos" w:eastAsiaTheme="majorEastAsia" w:hAnsi="Aptos" w:cstheme="majorBidi"/>
      <w:color w:val="005280" w:themeColor="accent4" w:themeShade="BF"/>
      <w:sz w:val="36"/>
      <w:szCs w:val="36"/>
    </w:rPr>
  </w:style>
  <w:style w:type="character" w:customStyle="1" w:styleId="Heading2Char">
    <w:name w:val="Heading 2 Char"/>
    <w:aliases w:val="Header 2 Char"/>
    <w:basedOn w:val="DefaultParagraphFont"/>
    <w:link w:val="Heading2"/>
    <w:uiPriority w:val="9"/>
    <w:rsid w:val="00514B93"/>
    <w:rPr>
      <w:rFonts w:ascii="Aptos" w:eastAsiaTheme="majorEastAsia" w:hAnsi="Aptos" w:cstheme="majorBidi"/>
      <w:color w:val="1B89B9" w:themeColor="accent2" w:themeShade="BF"/>
      <w:sz w:val="32"/>
      <w:szCs w:val="32"/>
    </w:rPr>
  </w:style>
  <w:style w:type="paragraph" w:customStyle="1" w:styleId="Normal20">
    <w:name w:val="Normal 2"/>
    <w:basedOn w:val="Normal"/>
    <w:link w:val="Normal2Char"/>
    <w:autoRedefine/>
    <w:rsid w:val="00F6116F"/>
    <w:pPr>
      <w:spacing w:before="60" w:after="60" w:line="240" w:lineRule="auto"/>
    </w:pPr>
    <w:rPr>
      <w:rFonts w:cs="Arial"/>
    </w:rPr>
  </w:style>
  <w:style w:type="character" w:customStyle="1" w:styleId="Normal2Char">
    <w:name w:val="Normal 2 Char"/>
    <w:basedOn w:val="DefaultParagraphFont"/>
    <w:link w:val="Normal20"/>
    <w:rsid w:val="00F6116F"/>
    <w:rPr>
      <w:rFonts w:asciiTheme="minorHAnsi" w:eastAsiaTheme="minorHAnsi" w:hAnsiTheme="minorHAns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514B93"/>
    <w:rPr>
      <w:rFonts w:ascii="Aptos" w:eastAsiaTheme="majorEastAsia" w:hAnsi="Aptos" w:cstheme="majorBidi"/>
      <w:color w:val="2AB4C6" w:themeColor="accent1" w:themeShade="BF"/>
      <w:sz w:val="28"/>
      <w:szCs w:val="28"/>
    </w:rPr>
  </w:style>
  <w:style w:type="paragraph" w:customStyle="1" w:styleId="Normal30">
    <w:name w:val="Normal 3"/>
    <w:basedOn w:val="Normal20"/>
    <w:link w:val="Normal3Char"/>
    <w:rsid w:val="00F6116F"/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7813DB"/>
    <w:pPr>
      <w:outlineLvl w:val="9"/>
    </w:pPr>
  </w:style>
  <w:style w:type="character" w:customStyle="1" w:styleId="Normal3Char">
    <w:name w:val="Normal 3 Char"/>
    <w:basedOn w:val="Normal2Char"/>
    <w:link w:val="Normal30"/>
    <w:rsid w:val="00F6116F"/>
    <w:rPr>
      <w:rFonts w:asciiTheme="minorHAnsi" w:eastAsiaTheme="minorHAnsi" w:hAnsiTheme="minorHAnsi" w:cs="Arial"/>
      <w:sz w:val="22"/>
      <w:szCs w:val="22"/>
    </w:rPr>
  </w:style>
  <w:style w:type="paragraph" w:styleId="NoSpacing">
    <w:name w:val="No Spacing"/>
    <w:aliases w:val="Table Header"/>
    <w:link w:val="NoSpacingChar"/>
    <w:uiPriority w:val="1"/>
    <w:qFormat/>
    <w:rsid w:val="007813DB"/>
    <w:pPr>
      <w:spacing w:after="0" w:line="240" w:lineRule="auto"/>
    </w:pPr>
  </w:style>
  <w:style w:type="table" w:customStyle="1" w:styleId="Origin">
    <w:name w:val="Origin"/>
    <w:basedOn w:val="TableProfessional"/>
    <w:uiPriority w:val="99"/>
    <w:qFormat/>
    <w:rsid w:val="00514B93"/>
    <w:pPr>
      <w:spacing w:before="60" w:after="60"/>
    </w:pPr>
    <w:rPr>
      <w:rFonts w:eastAsiaTheme="minorHAnsi"/>
      <w:sz w:val="20"/>
      <w:szCs w:val="20"/>
      <w:lang w:val="en-PH" w:eastAsia="en-PH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ind w:leftChars="0" w:left="0" w:rightChars="0" w:right="0" w:firstLineChars="0" w:firstLine="0"/>
        <w:jc w:val="left"/>
      </w:pPr>
      <w:rPr>
        <w:rFonts w:ascii="Aptos" w:hAnsi="Aptos"/>
        <w:b/>
        <w:bCs/>
        <w:color w:val="F5E6F0"/>
        <w:sz w:val="24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70C0"/>
      </w:tcPr>
    </w:tblStylePr>
    <w:tblStylePr w:type="lastRow">
      <w:tblPr/>
      <w:tcPr>
        <w:shd w:val="clear" w:color="auto" w:fill="E9870D" w:themeFill="background1"/>
      </w:tcPr>
    </w:tblStylePr>
    <w:tblStylePr w:type="band1Horz">
      <w:rPr>
        <w:rFonts w:ascii="Aptos" w:hAnsi="Aptos"/>
        <w:sz w:val="20"/>
      </w:rPr>
      <w:tblPr/>
      <w:tcPr>
        <w:shd w:val="clear" w:color="auto" w:fill="DDE4EE"/>
      </w:tcPr>
    </w:tblStylePr>
    <w:tblStylePr w:type="band2Horz">
      <w:rPr>
        <w:rFonts w:ascii="Aptos" w:hAnsi="Aptos"/>
        <w:sz w:val="20"/>
      </w:rPr>
    </w:tblStylePr>
  </w:style>
  <w:style w:type="paragraph" w:customStyle="1" w:styleId="List10">
    <w:name w:val="List 1"/>
    <w:basedOn w:val="Normal20"/>
    <w:link w:val="List1Char"/>
    <w:rsid w:val="00F6116F"/>
    <w:pPr>
      <w:spacing w:after="120"/>
    </w:pPr>
  </w:style>
  <w:style w:type="character" w:customStyle="1" w:styleId="List1Char">
    <w:name w:val="List 1 Char"/>
    <w:basedOn w:val="Normal2Char"/>
    <w:link w:val="List10"/>
    <w:rsid w:val="00F6116F"/>
    <w:rPr>
      <w:rFonts w:asciiTheme="minorHAnsi" w:eastAsiaTheme="minorHAnsi" w:hAnsiTheme="minorHAnsi" w:cs="Arial"/>
      <w:sz w:val="22"/>
      <w:szCs w:val="22"/>
    </w:rPr>
  </w:style>
  <w:style w:type="paragraph" w:customStyle="1" w:styleId="List1">
    <w:name w:val="List  1"/>
    <w:basedOn w:val="Normal20"/>
    <w:link w:val="List1Char0"/>
    <w:rsid w:val="00F6116F"/>
    <w:pPr>
      <w:numPr>
        <w:numId w:val="2"/>
      </w:numPr>
      <w:spacing w:after="120"/>
    </w:pPr>
  </w:style>
  <w:style w:type="character" w:customStyle="1" w:styleId="List1Char0">
    <w:name w:val="List  1 Char"/>
    <w:basedOn w:val="Normal2Char"/>
    <w:link w:val="List1"/>
    <w:rsid w:val="00F6116F"/>
    <w:rPr>
      <w:rFonts w:ascii="Aptos" w:eastAsiaTheme="minorHAnsi" w:hAnsi="Aptos" w:cs="Arial"/>
      <w:sz w:val="22"/>
      <w:szCs w:val="22"/>
    </w:rPr>
  </w:style>
  <w:style w:type="paragraph" w:customStyle="1" w:styleId="List11">
    <w:name w:val="List #1"/>
    <w:basedOn w:val="List1"/>
    <w:link w:val="List1Char1"/>
    <w:rsid w:val="00F6116F"/>
    <w:pPr>
      <w:numPr>
        <w:numId w:val="0"/>
      </w:numPr>
      <w:tabs>
        <w:tab w:val="left" w:pos="1080"/>
      </w:tabs>
    </w:pPr>
  </w:style>
  <w:style w:type="character" w:customStyle="1" w:styleId="List1Char1">
    <w:name w:val="List #1 Char"/>
    <w:basedOn w:val="List1Char0"/>
    <w:link w:val="List11"/>
    <w:rsid w:val="00F6116F"/>
    <w:rPr>
      <w:rFonts w:asciiTheme="minorHAnsi" w:eastAsiaTheme="minorHAnsi" w:hAnsiTheme="minorHAnsi" w:cs="Arial"/>
      <w:sz w:val="22"/>
      <w:szCs w:val="22"/>
    </w:rPr>
  </w:style>
  <w:style w:type="table" w:customStyle="1" w:styleId="OriginPortrait">
    <w:name w:val="Origin Portrait"/>
    <w:basedOn w:val="TableNormal"/>
    <w:uiPriority w:val="99"/>
    <w:qFormat/>
    <w:rsid w:val="00F6116F"/>
    <w:pPr>
      <w:spacing w:before="40"/>
    </w:pPr>
    <w:rPr>
      <w:rFonts w:ascii="Arial" w:eastAsiaTheme="minorHAnsi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rPr>
        <w:b/>
      </w:rPr>
      <w:tblPr/>
      <w:tcPr>
        <w:shd w:val="clear" w:color="auto" w:fill="AFD6D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7813D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DB"/>
    <w:rPr>
      <w:rFonts w:asciiTheme="majorHAnsi" w:eastAsiaTheme="majorEastAsia" w:hAnsiTheme="majorHAnsi" w:cstheme="majorBidi"/>
      <w:color w:val="64D0DE" w:themeColor="accent1"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6116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116F"/>
    <w:rPr>
      <w:rFonts w:asciiTheme="minorHAnsi" w:eastAsiaTheme="minorHAnsi" w:hAnsiTheme="minorHAnsi" w:cstheme="minorBidi"/>
    </w:rPr>
  </w:style>
  <w:style w:type="character" w:styleId="EndnoteReference">
    <w:name w:val="endnote reference"/>
    <w:basedOn w:val="DefaultParagraphFont"/>
    <w:uiPriority w:val="99"/>
    <w:semiHidden/>
    <w:unhideWhenUsed/>
    <w:rsid w:val="00F6116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F6116F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F6116F"/>
    <w:rPr>
      <w:rFonts w:asciiTheme="minorHAnsi" w:eastAsiaTheme="minorHAnsi" w:hAnsiTheme="minorHAnsi" w:cstheme="minorBidi"/>
      <w:sz w:val="16"/>
      <w:szCs w:val="16"/>
    </w:rPr>
  </w:style>
  <w:style w:type="paragraph" w:customStyle="1" w:styleId="TitleClient">
    <w:name w:val="Title Client"/>
    <w:basedOn w:val="Subtitle"/>
    <w:link w:val="TitleClientChar"/>
    <w:autoRedefine/>
    <w:qFormat/>
    <w:rsid w:val="0076372A"/>
    <w:pPr>
      <w:pBdr>
        <w:top w:val="single" w:sz="4" w:space="1" w:color="1F2A44"/>
      </w:pBdr>
      <w:spacing w:before="100"/>
    </w:pPr>
    <w:rPr>
      <w:rFonts w:ascii="Univers" w:hAnsi="Univers"/>
      <w:szCs w:val="32"/>
    </w:rPr>
  </w:style>
  <w:style w:type="character" w:customStyle="1" w:styleId="TitleClientChar">
    <w:name w:val="Title Client Char"/>
    <w:basedOn w:val="SubtitleChar"/>
    <w:link w:val="TitleClient"/>
    <w:rsid w:val="0076372A"/>
    <w:rPr>
      <w:rFonts w:ascii="Univers" w:eastAsiaTheme="majorEastAsia" w:hAnsi="Univers" w:cstheme="majorBidi"/>
      <w:color w:val="64D0DE" w:themeColor="accent1"/>
      <w:sz w:val="28"/>
      <w:szCs w:val="32"/>
    </w:rPr>
  </w:style>
  <w:style w:type="paragraph" w:customStyle="1" w:styleId="TitleModuleCode">
    <w:name w:val="Title Module Code"/>
    <w:basedOn w:val="Title"/>
    <w:link w:val="TitleModuleCodeChar"/>
    <w:autoRedefine/>
    <w:qFormat/>
    <w:rsid w:val="001619F4"/>
    <w:pPr>
      <w:spacing w:before="840"/>
      <w:jc w:val="center"/>
    </w:pPr>
    <w:rPr>
      <w:bCs/>
      <w:sz w:val="52"/>
    </w:rPr>
  </w:style>
  <w:style w:type="character" w:customStyle="1" w:styleId="TitleModuleCodeChar">
    <w:name w:val="Title Module Code Char"/>
    <w:basedOn w:val="TitleChar"/>
    <w:link w:val="TitleModuleCode"/>
    <w:rsid w:val="001619F4"/>
    <w:rPr>
      <w:rFonts w:ascii="Aptos" w:eastAsiaTheme="majorEastAsia" w:hAnsi="Aptos" w:cstheme="majorBidi"/>
      <w:bCs/>
      <w:caps/>
      <w:color w:val="FFB450"/>
      <w:spacing w:val="-15"/>
      <w:sz w:val="52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rsid w:val="007813DB"/>
    <w:rPr>
      <w:rFonts w:asciiTheme="majorHAnsi" w:eastAsiaTheme="majorEastAsia" w:hAnsiTheme="majorHAnsi" w:cstheme="majorBidi"/>
      <w:caps/>
      <w:color w:val="2AB4C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813DB"/>
    <w:rPr>
      <w:rFonts w:asciiTheme="majorHAnsi" w:eastAsiaTheme="majorEastAsia" w:hAnsiTheme="majorHAnsi" w:cstheme="majorBidi"/>
      <w:i/>
      <w:iCs/>
      <w:caps/>
      <w:color w:val="1C788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7813DB"/>
    <w:rPr>
      <w:rFonts w:asciiTheme="majorHAnsi" w:eastAsiaTheme="majorEastAsia" w:hAnsiTheme="majorHAnsi" w:cstheme="majorBidi"/>
      <w:b/>
      <w:bCs/>
      <w:color w:val="1C788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7813DB"/>
    <w:rPr>
      <w:rFonts w:asciiTheme="majorHAnsi" w:eastAsiaTheme="majorEastAsia" w:hAnsiTheme="majorHAnsi" w:cstheme="majorBidi"/>
      <w:b/>
      <w:bCs/>
      <w:i/>
      <w:iCs/>
      <w:color w:val="1C788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DB"/>
    <w:rPr>
      <w:rFonts w:asciiTheme="majorHAnsi" w:eastAsiaTheme="majorEastAsia" w:hAnsiTheme="majorHAnsi" w:cstheme="majorBidi"/>
      <w:i/>
      <w:iCs/>
      <w:color w:val="1C788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13DB"/>
    <w:pPr>
      <w:spacing w:line="240" w:lineRule="auto"/>
    </w:pPr>
    <w:rPr>
      <w:b/>
      <w:bCs/>
      <w:smallCaps/>
      <w:color w:val="FFB450" w:themeColor="text2"/>
    </w:rPr>
  </w:style>
  <w:style w:type="character" w:customStyle="1" w:styleId="NoSpacingChar">
    <w:name w:val="No Spacing Char"/>
    <w:aliases w:val="Table Header Char"/>
    <w:basedOn w:val="DefaultParagraphFont"/>
    <w:link w:val="NoSpacing"/>
    <w:uiPriority w:val="1"/>
    <w:rsid w:val="0076372A"/>
  </w:style>
  <w:style w:type="paragraph" w:styleId="Quote">
    <w:name w:val="Quote"/>
    <w:basedOn w:val="Normal"/>
    <w:next w:val="Normal"/>
    <w:link w:val="QuoteChar"/>
    <w:uiPriority w:val="29"/>
    <w:qFormat/>
    <w:rsid w:val="007813DB"/>
    <w:pPr>
      <w:spacing w:before="120" w:after="120"/>
      <w:ind w:left="720"/>
    </w:pPr>
    <w:rPr>
      <w:color w:val="FFB450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13DB"/>
    <w:rPr>
      <w:color w:val="FFB450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D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DB"/>
    <w:rPr>
      <w:rFonts w:asciiTheme="majorHAnsi" w:eastAsiaTheme="majorEastAsia" w:hAnsiTheme="majorHAnsi" w:cstheme="majorBidi"/>
      <w:color w:val="FFB450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813DB"/>
    <w:rPr>
      <w:i/>
      <w:iCs/>
      <w:color w:val="E3845F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813DB"/>
    <w:rPr>
      <w:smallCaps/>
      <w:color w:val="E3845F" w:themeColor="text1" w:themeTint="A6"/>
      <w:u w:val="none" w:color="E9A08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813DB"/>
    <w:rPr>
      <w:b/>
      <w:bCs/>
      <w:smallCaps/>
      <w:color w:val="FFB450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813DB"/>
    <w:rPr>
      <w:b/>
      <w:bCs/>
      <w:smallCaps/>
      <w:spacing w:val="10"/>
    </w:rPr>
  </w:style>
  <w:style w:type="table" w:styleId="TableProfessional">
    <w:name w:val="Table Professional"/>
    <w:basedOn w:val="TableNormal"/>
    <w:uiPriority w:val="99"/>
    <w:semiHidden/>
    <w:unhideWhenUsed/>
    <w:rsid w:val="00F6116F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itleDate0">
    <w:name w:val="Title Date"/>
    <w:basedOn w:val="Subtitle"/>
    <w:link w:val="TitleDateChar"/>
    <w:rsid w:val="00F6116F"/>
    <w:rPr>
      <w:color w:val="E9A084" w:themeColor="text1" w:themeTint="80"/>
    </w:rPr>
  </w:style>
  <w:style w:type="character" w:customStyle="1" w:styleId="TOCHeadingChar">
    <w:name w:val="TOC Heading Char"/>
    <w:basedOn w:val="Heading1Char"/>
    <w:link w:val="TOCHeading"/>
    <w:uiPriority w:val="39"/>
    <w:rsid w:val="0076372A"/>
    <w:rPr>
      <w:rFonts w:ascii="Aptos" w:eastAsiaTheme="majorEastAsia" w:hAnsi="Aptos" w:cstheme="majorBidi"/>
      <w:color w:val="1C7884"/>
      <w:sz w:val="36"/>
      <w:szCs w:val="36"/>
    </w:rPr>
  </w:style>
  <w:style w:type="character" w:customStyle="1" w:styleId="TitleDateChar">
    <w:name w:val="Title Date Char"/>
    <w:basedOn w:val="SubtitleChar"/>
    <w:link w:val="TitleDate0"/>
    <w:rsid w:val="00F6116F"/>
    <w:rPr>
      <w:rFonts w:asciiTheme="majorHAnsi" w:eastAsiaTheme="majorEastAsia" w:hAnsiTheme="majorHAnsi" w:cstheme="majorBidi"/>
      <w:color w:val="E9A084" w:themeColor="text1" w:themeTint="80"/>
      <w:sz w:val="28"/>
      <w:szCs w:val="28"/>
    </w:rPr>
  </w:style>
  <w:style w:type="paragraph" w:customStyle="1" w:styleId="Code">
    <w:name w:val="Code"/>
    <w:basedOn w:val="Normal"/>
    <w:link w:val="CodeChar"/>
    <w:rsid w:val="00F6116F"/>
    <w:pPr>
      <w:pBdr>
        <w:top w:val="dotted" w:sz="4" w:space="1" w:color="AE6409" w:themeColor="background1" w:themeShade="BF"/>
        <w:left w:val="dotted" w:sz="4" w:space="4" w:color="AE6409" w:themeColor="background1" w:themeShade="BF"/>
        <w:bottom w:val="dotted" w:sz="4" w:space="1" w:color="AE6409" w:themeColor="background1" w:themeShade="BF"/>
        <w:right w:val="dotted" w:sz="4" w:space="4" w:color="AE6409" w:themeColor="background1" w:themeShade="BF"/>
      </w:pBdr>
      <w:spacing w:before="120" w:after="120" w:line="240" w:lineRule="auto"/>
      <w:ind w:left="288" w:right="288"/>
      <w:contextualSpacing/>
    </w:pPr>
    <w:rPr>
      <w:rFonts w:ascii="Consolas" w:hAnsi="Consolas"/>
      <w:color w:val="64D0DE" w:themeColor="accent1"/>
      <w:sz w:val="20"/>
    </w:rPr>
  </w:style>
  <w:style w:type="paragraph" w:customStyle="1" w:styleId="Reminder">
    <w:name w:val="Reminder"/>
    <w:basedOn w:val="Normal"/>
    <w:link w:val="ReminderChar"/>
    <w:rsid w:val="00F6116F"/>
    <w:pPr>
      <w:pBdr>
        <w:top w:val="single" w:sz="12" w:space="3" w:color="64D0DE" w:themeColor="accent1"/>
        <w:left w:val="single" w:sz="12" w:space="6" w:color="64D0DE" w:themeColor="accent1"/>
        <w:bottom w:val="single" w:sz="12" w:space="3" w:color="64D0DE" w:themeColor="accent1"/>
        <w:right w:val="single" w:sz="12" w:space="6" w:color="64D0DE" w:themeColor="accent1"/>
      </w:pBdr>
      <w:shd w:val="clear" w:color="FFBA61" w:themeColor="text2" w:themeTint="E6" w:fill="auto"/>
      <w:ind w:left="144" w:right="144"/>
    </w:pPr>
  </w:style>
  <w:style w:type="character" w:customStyle="1" w:styleId="CodeChar">
    <w:name w:val="Code Char"/>
    <w:basedOn w:val="DefaultParagraphFont"/>
    <w:link w:val="Code"/>
    <w:rsid w:val="00F6116F"/>
    <w:rPr>
      <w:rFonts w:ascii="Consolas" w:eastAsiaTheme="minorHAnsi" w:hAnsi="Consolas" w:cstheme="minorBidi"/>
      <w:color w:val="64D0DE" w:themeColor="accent1"/>
      <w:szCs w:val="22"/>
    </w:rPr>
  </w:style>
  <w:style w:type="character" w:customStyle="1" w:styleId="ReminderChar">
    <w:name w:val="Reminder Char"/>
    <w:basedOn w:val="DefaultParagraphFont"/>
    <w:link w:val="Reminder"/>
    <w:rsid w:val="00F6116F"/>
    <w:rPr>
      <w:rFonts w:asciiTheme="minorHAnsi" w:eastAsiaTheme="minorHAnsi" w:hAnsiTheme="minorHAnsi" w:cstheme="minorBidi"/>
      <w:sz w:val="22"/>
      <w:szCs w:val="22"/>
      <w:shd w:val="clear" w:color="FFBA61" w:themeColor="text2" w:themeTint="E6" w:fill="auto"/>
    </w:rPr>
  </w:style>
  <w:style w:type="paragraph" w:customStyle="1" w:styleId="TitleClient2">
    <w:name w:val="Title Client 2"/>
    <w:basedOn w:val="TitleClient"/>
    <w:autoRedefine/>
    <w:qFormat/>
    <w:rsid w:val="0076372A"/>
    <w:pPr>
      <w:pBdr>
        <w:top w:val="none" w:sz="0" w:space="0" w:color="auto"/>
        <w:bottom w:val="single" w:sz="4" w:space="1" w:color="1F2A44"/>
      </w:pBdr>
      <w:spacing w:before="40" w:after="40"/>
    </w:pPr>
    <w:rPr>
      <w:sz w:val="24"/>
    </w:rPr>
  </w:style>
  <w:style w:type="paragraph" w:customStyle="1" w:styleId="Header3">
    <w:name w:val="Header 3"/>
    <w:basedOn w:val="Heading2"/>
    <w:next w:val="Normal"/>
    <w:link w:val="Header3Char"/>
    <w:qFormat/>
    <w:rsid w:val="0076372A"/>
    <w:pPr>
      <w:pBdr>
        <w:top w:val="dotted" w:sz="4" w:space="1" w:color="auto"/>
      </w:pBdr>
    </w:pPr>
    <w:rPr>
      <w:bCs/>
      <w:color w:val="1348AB" w:themeColor="accent5"/>
      <w:sz w:val="28"/>
    </w:rPr>
  </w:style>
  <w:style w:type="character" w:customStyle="1" w:styleId="Header3Char">
    <w:name w:val="Header 3 Char"/>
    <w:basedOn w:val="DefaultParagraphFont"/>
    <w:link w:val="Header3"/>
    <w:rsid w:val="0076372A"/>
    <w:rPr>
      <w:rFonts w:ascii="Univers" w:eastAsiaTheme="majorEastAsia" w:hAnsi="Univers" w:cstheme="majorBidi"/>
      <w:b/>
      <w:bCs/>
      <w:color w:val="1348AB" w:themeColor="accent5"/>
      <w:sz w:val="28"/>
      <w:szCs w:val="26"/>
    </w:rPr>
  </w:style>
  <w:style w:type="paragraph" w:customStyle="1" w:styleId="FigureDescription">
    <w:name w:val="Figure Description"/>
    <w:basedOn w:val="Normal"/>
    <w:link w:val="FigureDescriptionChar"/>
    <w:qFormat/>
    <w:rsid w:val="0076372A"/>
    <w:pPr>
      <w:spacing w:line="240" w:lineRule="auto"/>
      <w:jc w:val="center"/>
    </w:pPr>
    <w:rPr>
      <w:i/>
      <w:sz w:val="18"/>
    </w:rPr>
  </w:style>
  <w:style w:type="character" w:customStyle="1" w:styleId="FigureDescriptionChar">
    <w:name w:val="Figure Description Char"/>
    <w:basedOn w:val="DefaultParagraphFont"/>
    <w:link w:val="FigureDescription"/>
    <w:rsid w:val="0076372A"/>
    <w:rPr>
      <w:rFonts w:ascii="Georgia" w:eastAsiaTheme="minorHAnsi" w:hAnsi="Georgia" w:cstheme="minorBidi"/>
      <w:i/>
      <w:sz w:val="18"/>
      <w:szCs w:val="22"/>
    </w:rPr>
  </w:style>
  <w:style w:type="paragraph" w:customStyle="1" w:styleId="Prompt">
    <w:name w:val="Prompt"/>
    <w:basedOn w:val="Normal"/>
    <w:link w:val="PromptChar"/>
    <w:qFormat/>
    <w:rsid w:val="0076372A"/>
    <w:pPr>
      <w:shd w:val="clear" w:color="auto" w:fill="DFF5F8" w:themeFill="accent1" w:themeFillTint="33"/>
      <w:spacing w:line="240" w:lineRule="auto"/>
    </w:pPr>
    <w:rPr>
      <w:i/>
    </w:rPr>
  </w:style>
  <w:style w:type="character" w:customStyle="1" w:styleId="PromptChar">
    <w:name w:val="Prompt Char"/>
    <w:basedOn w:val="DefaultParagraphFont"/>
    <w:link w:val="Prompt"/>
    <w:rsid w:val="0076372A"/>
    <w:rPr>
      <w:rFonts w:ascii="Georgia" w:eastAsiaTheme="minorHAnsi" w:hAnsi="Georgia" w:cstheme="minorBidi"/>
      <w:i/>
      <w:sz w:val="22"/>
      <w:szCs w:val="22"/>
      <w:shd w:val="clear" w:color="auto" w:fill="DFF5F8" w:themeFill="accent1" w:themeFillTint="33"/>
    </w:rPr>
  </w:style>
  <w:style w:type="paragraph" w:customStyle="1" w:styleId="TableContent">
    <w:name w:val="Table Content"/>
    <w:basedOn w:val="Normal"/>
    <w:link w:val="TableContentChar"/>
    <w:qFormat/>
    <w:rsid w:val="0076372A"/>
    <w:pPr>
      <w:spacing w:after="0" w:line="240" w:lineRule="auto"/>
    </w:pPr>
    <w:rPr>
      <w:sz w:val="20"/>
    </w:rPr>
  </w:style>
  <w:style w:type="character" w:customStyle="1" w:styleId="TableContentChar">
    <w:name w:val="Table Content Char"/>
    <w:basedOn w:val="DefaultParagraphFont"/>
    <w:link w:val="TableContent"/>
    <w:rsid w:val="0076372A"/>
    <w:rPr>
      <w:rFonts w:ascii="Georgia" w:eastAsiaTheme="minorHAnsi" w:hAnsi="Georgia" w:cstheme="minorBidi"/>
      <w:szCs w:val="22"/>
    </w:rPr>
  </w:style>
  <w:style w:type="paragraph" w:customStyle="1" w:styleId="OriginFooter">
    <w:name w:val="Origin Footer"/>
    <w:basedOn w:val="Footer"/>
    <w:link w:val="OriginFooterChar"/>
    <w:qFormat/>
    <w:rsid w:val="0076372A"/>
    <w:pPr>
      <w:ind w:left="-432"/>
    </w:pPr>
  </w:style>
  <w:style w:type="character" w:customStyle="1" w:styleId="OriginFooterChar">
    <w:name w:val="Origin Footer Char"/>
    <w:basedOn w:val="FooterChar"/>
    <w:link w:val="OriginFooter"/>
    <w:rsid w:val="0076372A"/>
    <w:rPr>
      <w:rFonts w:ascii="Georgia" w:eastAsiaTheme="minorHAnsi" w:hAnsi="Georgia" w:cstheme="minorBidi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55E24"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semiHidden/>
    <w:rsid w:val="004457F0"/>
    <w:rPr>
      <w:rFonts w:ascii="Aptos" w:hAnsi="Aptos"/>
    </w:rPr>
  </w:style>
  <w:style w:type="character" w:customStyle="1" w:styleId="BodyTextIndentChar">
    <w:name w:val="Body Text Indent Char"/>
    <w:basedOn w:val="DefaultParagraphFont"/>
    <w:link w:val="BodyTextIndent"/>
    <w:semiHidden/>
    <w:rsid w:val="004457F0"/>
    <w:rPr>
      <w:rFonts w:ascii="Arial" w:hAnsi="Arial" w:cs="Arial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4457F0"/>
    <w:rPr>
      <w:rFonts w:ascii="Aptos" w:hAnsi="Aptos"/>
      <w:color w:val="000000"/>
    </w:rPr>
  </w:style>
  <w:style w:type="character" w:customStyle="1" w:styleId="BodyText3Char">
    <w:name w:val="Body Text 3 Char"/>
    <w:basedOn w:val="DefaultParagraphFont"/>
    <w:link w:val="BodyText3"/>
    <w:semiHidden/>
    <w:rsid w:val="004457F0"/>
    <w:rPr>
      <w:rFonts w:ascii="Arial" w:hAnsi="Arial" w:cs="Arial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4457F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457F0"/>
    <w:rPr>
      <w:rFonts w:ascii="Tahoma" w:hAnsi="Tahoma" w:cs="Tahoma"/>
      <w:sz w:val="24"/>
      <w:szCs w:val="24"/>
      <w:shd w:val="clear" w:color="auto" w:fill="000080"/>
    </w:rPr>
  </w:style>
  <w:style w:type="character" w:customStyle="1" w:styleId="oradefault">
    <w:name w:val="oradefault"/>
    <w:basedOn w:val="DefaultParagraphFont"/>
    <w:rsid w:val="008E0B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9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9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5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3870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0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0777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3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4341">
                  <w:marLeft w:val="225"/>
                  <w:marRight w:val="0"/>
                  <w:marTop w:val="5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20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1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4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0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originholdings.sharepoint.com/:x:/g/IQClVvfkOfwPRaKs2gGY-U3qAYJrkfaqVBfTTdBk4A_rAu4?e=QCfRVO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C4CEF.EA9EC280" TargetMode="External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teban\AppData\Roaming\Microsoft\Templates\Project%20-%20Unit%20Test%20TASKID%20-%20Description%20NEW.dotx" TargetMode="External"/></Relationships>
</file>

<file path=word/theme/theme1.xml><?xml version="1.0" encoding="utf-8"?>
<a:theme xmlns:a="http://schemas.openxmlformats.org/drawingml/2006/main" name="Origin Standard Theme">
  <a:themeElements>
    <a:clrScheme name="Custom 1">
      <a:dk1>
        <a:srgbClr val="BE4D21"/>
      </a:dk1>
      <a:lt1>
        <a:srgbClr val="E9870D"/>
      </a:lt1>
      <a:dk2>
        <a:srgbClr val="FFB450"/>
      </a:dk2>
      <a:lt2>
        <a:srgbClr val="F5F0EB"/>
      </a:lt2>
      <a:accent1>
        <a:srgbClr val="64D0DE"/>
      </a:accent1>
      <a:accent2>
        <a:srgbClr val="3BAFE2"/>
      </a:accent2>
      <a:accent3>
        <a:srgbClr val="3D9CDA"/>
      </a:accent3>
      <a:accent4>
        <a:srgbClr val="006FAC"/>
      </a:accent4>
      <a:accent5>
        <a:srgbClr val="1348AB"/>
      </a:accent5>
      <a:accent6>
        <a:srgbClr val="000000"/>
      </a:accent6>
      <a:hlink>
        <a:srgbClr val="0563C1"/>
      </a:hlink>
      <a:folHlink>
        <a:srgbClr val="00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ea39e-a642-455b-9212-62239b3b8055">
      <Terms xmlns="http://schemas.microsoft.com/office/infopath/2007/PartnerControls"/>
    </lcf76f155ced4ddcb4097134ff3c332f>
    <TaxCatchAll xmlns="d357c37f-953d-43f0-9d5c-41b6999fc31b" xsi:nil="true"/>
    <SharedWithUsers xmlns="d357c37f-953d-43f0-9d5c-41b6999fc31b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46CB2416A8A42A87F24DE1DC132B9" ma:contentTypeVersion="15" ma:contentTypeDescription="Create a new document." ma:contentTypeScope="" ma:versionID="e15e09e7c73d64df650bfea1cc097907">
  <xsd:schema xmlns:xsd="http://www.w3.org/2001/XMLSchema" xmlns:xs="http://www.w3.org/2001/XMLSchema" xmlns:p="http://schemas.microsoft.com/office/2006/metadata/properties" xmlns:ns2="5a7ea39e-a642-455b-9212-62239b3b8055" xmlns:ns3="d357c37f-953d-43f0-9d5c-41b6999fc31b" targetNamespace="http://schemas.microsoft.com/office/2006/metadata/properties" ma:root="true" ma:fieldsID="01e89cb841850e0f5febf2097f31a10d" ns2:_="" ns3:_="">
    <xsd:import namespace="5a7ea39e-a642-455b-9212-62239b3b8055"/>
    <xsd:import namespace="d357c37f-953d-43f0-9d5c-41b6999fc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ea39e-a642-455b-9212-62239b3b80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df81b48-1f39-4586-ba4f-679ce73ab4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7c37f-953d-43f0-9d5c-41b6999fc31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dbe0912-0cfb-4d7c-8141-f0a4c84c7788}" ma:internalName="TaxCatchAll" ma:showField="CatchAllData" ma:web="d357c37f-953d-43f0-9d5c-41b6999fc3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B91C76-EFCC-4043-ACCE-1ADF669DF8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BB3BFB-814A-4511-8B0A-101DD7BAC939}">
  <ds:schemaRefs>
    <ds:schemaRef ds:uri="http://schemas.microsoft.com/office/2006/metadata/properties"/>
    <ds:schemaRef ds:uri="http://schemas.microsoft.com/office/infopath/2007/PartnerControls"/>
    <ds:schemaRef ds:uri="5a7ea39e-a642-455b-9212-62239b3b8055"/>
    <ds:schemaRef ds:uri="d357c37f-953d-43f0-9d5c-41b6999fc31b"/>
  </ds:schemaRefs>
</ds:datastoreItem>
</file>

<file path=customXml/itemProps3.xml><?xml version="1.0" encoding="utf-8"?>
<ds:datastoreItem xmlns:ds="http://schemas.openxmlformats.org/officeDocument/2006/customXml" ds:itemID="{45B6B410-A01C-440C-AE06-2F3CF69C68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6B4A38-2502-43A4-8C9B-F850E8760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7ea39e-a642-455b-9212-62239b3b8055"/>
    <ds:schemaRef ds:uri="d357c37f-953d-43f0-9d5c-41b6999fc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- Unit Test TASKID - Description NEW</Template>
  <TotalTime>2451</TotalTime>
  <Pages>13</Pages>
  <Words>1349</Words>
  <Characters>7099</Characters>
  <Application>Microsoft Office Word</Application>
  <DocSecurity>0</DocSecurity>
  <Lines>473</Lines>
  <Paragraphs>291</Paragraphs>
  <ScaleCrop>false</ScaleCrop>
  <Company/>
  <LinksUpToDate>false</LinksUpToDate>
  <CharactersWithSpaces>8157</CharactersWithSpaces>
  <SharedDoc>false</SharedDoc>
  <HLinks>
    <vt:vector size="108" baseType="variant">
      <vt:variant>
        <vt:i4>852071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_User_Admin_(User</vt:lpwstr>
      </vt:variant>
      <vt:variant>
        <vt:i4>5374058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_FSM,_Field_Service,</vt:lpwstr>
      </vt:variant>
      <vt:variant>
        <vt:i4>3473449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_Customer_Service</vt:lpwstr>
      </vt:variant>
      <vt:variant>
        <vt:i4>524394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_Credit_&amp;_Collections</vt:lpwstr>
      </vt:variant>
      <vt:variant>
        <vt:i4>4587564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_Cashiers/Payment</vt:lpwstr>
      </vt:variant>
      <vt:variant>
        <vt:i4>52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_Billing</vt:lpwstr>
      </vt:variant>
      <vt:variant>
        <vt:i4>7209073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_Batch_User</vt:lpwstr>
      </vt:variant>
      <vt:variant>
        <vt:i4>1900664</vt:i4>
      </vt:variant>
      <vt:variant>
        <vt:i4>63</vt:i4>
      </vt:variant>
      <vt:variant>
        <vt:i4>0</vt:i4>
      </vt:variant>
      <vt:variant>
        <vt:i4>5</vt:i4>
      </vt:variant>
      <vt:variant>
        <vt:lpwstr>https://originholdings.sharepoint.com/:x:/g/IQClVvfkOfwPRaKs2gGY-U3qAYJrkfaqVBfTTdBk4A_rAu4?e=QCfRVO</vt:lpwstr>
      </vt:variant>
      <vt:variant>
        <vt:lpwstr/>
      </vt:variant>
      <vt:variant>
        <vt:i4>1572912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_Toc232862669</vt:lpwstr>
      </vt:variant>
      <vt:variant>
        <vt:i4>1572912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_Toc232862668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_Toc232862667</vt:lpwstr>
      </vt:variant>
      <vt:variant>
        <vt:i4>1572912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_Toc232862666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_Toc232862665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_Toc232862664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_Toc232862663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_Toc232862662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_Toc232862661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_Toc232862660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gdanipog@originutility.com</dc:creator>
  <cp:keywords/>
  <cp:lastModifiedBy>Josue P. Canlas</cp:lastModifiedBy>
  <cp:revision>1285</cp:revision>
  <dcterms:created xsi:type="dcterms:W3CDTF">2026-03-23T00:31:00Z</dcterms:created>
  <dcterms:modified xsi:type="dcterms:W3CDTF">2026-06-28T13:43:00Z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0x01010073246CB2416A8A42A87F24DE1DC132B9</vt:lpwstr>
  </property>
  <property fmtid="{D5CDD505-2E9C-101B-9397-08002B2CF9AE}" pid="3" name="Order">
    <vt:r8>94600</vt:r8>
  </property>
  <property fmtid="{D5CDD505-2E9C-101B-9397-08002B2CF9AE}" pid="4" name="GrammarlyDocumentId">
    <vt:lpwstr>dc5c323a179b8eb8d5d030c4fb0728342e3cbef577757d91367be977f9e4d5e3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